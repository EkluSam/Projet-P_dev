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XSpec="center" w:tblpY="-16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0"/>
      </w:tblGrid>
      <w:tr w:rsidR="00DB57AC" w14:paraId="4446F3E8" w14:textId="77777777" w:rsidTr="00DB57AC">
        <w:tc>
          <w:tcPr>
            <w:tcW w:w="9210" w:type="dxa"/>
          </w:tcPr>
          <w:p w14:paraId="069CB135" w14:textId="77777777" w:rsidR="00DB57AC" w:rsidRDefault="00DB57AC" w:rsidP="00DB57AC">
            <w:pPr>
              <w:jc w:val="center"/>
              <w:rPr>
                <w:rFonts w:ascii="Impact" w:hAnsi="Impact"/>
                <w:sz w:val="96"/>
              </w:rPr>
            </w:pPr>
            <w:bookmarkStart w:id="0" w:name="_Hlk116477628"/>
            <w:bookmarkEnd w:id="0"/>
            <w:r>
              <w:rPr>
                <w:rFonts w:ascii="Impact" w:hAnsi="Impact"/>
                <w:noProof/>
                <w:sz w:val="96"/>
                <w:lang w:val="fr-CH" w:eastAsia="fr-CH"/>
              </w:rPr>
              <w:drawing>
                <wp:inline distT="0" distB="0" distL="0" distR="0" wp14:anchorId="7107D7D9" wp14:editId="54F082D0">
                  <wp:extent cx="2143125" cy="2143125"/>
                  <wp:effectExtent l="0" t="0" r="9525" b="952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BC4CD" w14:textId="220C06ED" w:rsidR="00C930E9" w:rsidRDefault="00DB57AC">
      <w:pPr>
        <w:pStyle w:val="TM1"/>
      </w:pPr>
      <w:r>
        <w:rPr>
          <w:lang w:val="fr-CH" w:eastAsia="fr-CH"/>
        </w:rPr>
        <w:drawing>
          <wp:inline distT="0" distB="0" distL="0" distR="0" wp14:anchorId="110ECB58" wp14:editId="7B37AD9B">
            <wp:extent cx="6315075" cy="35528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CBB5" w14:textId="061C2C98" w:rsidR="00C930E9" w:rsidRPr="00DB57AC" w:rsidRDefault="00DB57AC" w:rsidP="00DB57AC">
      <w:pPr>
        <w:pStyle w:val="Titre"/>
        <w:jc w:val="center"/>
        <w:rPr>
          <w:rFonts w:ascii="Cooper Black" w:hAnsi="Cooper Black"/>
        </w:rPr>
      </w:pPr>
      <w:r>
        <w:rPr>
          <w:rFonts w:ascii="Cooper Black" w:hAnsi="Cooper Black"/>
        </w:rPr>
        <w:t>SPACE INVADERS</w:t>
      </w:r>
    </w:p>
    <w:p w14:paraId="2BB8B36D" w14:textId="77777777" w:rsidR="00C930E9" w:rsidRDefault="00C930E9">
      <w:pPr>
        <w:pStyle w:val="TM1"/>
      </w:pPr>
    </w:p>
    <w:p w14:paraId="431B89BC" w14:textId="77777777" w:rsidR="00C930E9" w:rsidRDefault="00C930E9"/>
    <w:p w14:paraId="127FCB4A" w14:textId="77777777" w:rsidR="00C930E9" w:rsidRDefault="00C930E9"/>
    <w:p w14:paraId="32B2CEF9" w14:textId="77777777" w:rsidR="00C930E9" w:rsidRDefault="00C930E9"/>
    <w:p w14:paraId="3F9810DF" w14:textId="77777777" w:rsidR="00C930E9" w:rsidRDefault="00C930E9"/>
    <w:p w14:paraId="40F32149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4A50CB2E" w14:textId="260B3A9C" w:rsidR="00C83E77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history="1">
        <w:r w:rsidR="00C83E77" w:rsidRPr="00990CCB">
          <w:rPr>
            <w:rStyle w:val="Lienhypertexte"/>
          </w:rPr>
          <w:t>1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Introduction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_Toc114999694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BB7BA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188F7F80" w14:textId="0AE0DC1C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history="1">
        <w:r w:rsidR="00C83E77" w:rsidRPr="00990CCB">
          <w:rPr>
            <w:rStyle w:val="Lienhypertexte"/>
          </w:rPr>
          <w:t>2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Objectifs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_Toc114999695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BB7BA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541B1888" w14:textId="2196321E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history="1">
        <w:r w:rsidR="00C83E77" w:rsidRPr="00990CCB">
          <w:rPr>
            <w:rStyle w:val="Lienhypertexte"/>
          </w:rPr>
          <w:t>3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Fonctionnelle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_Toc114999696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BB7BA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2E88FABD" w14:textId="12BC6594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history="1">
        <w:r w:rsidR="00C83E77" w:rsidRPr="00990CCB">
          <w:rPr>
            <w:rStyle w:val="Lienhypertexte"/>
          </w:rPr>
          <w:t>4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Planification initiale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_Toc114999697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BB7BA7">
          <w:rPr>
            <w:webHidden/>
          </w:rPr>
          <w:t>12</w:t>
        </w:r>
        <w:r w:rsidR="00C83E77">
          <w:rPr>
            <w:webHidden/>
          </w:rPr>
          <w:fldChar w:fldCharType="end"/>
        </w:r>
      </w:hyperlink>
    </w:p>
    <w:p w14:paraId="5807FCA0" w14:textId="4BA9E5F0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history="1">
        <w:r w:rsidR="00C83E77" w:rsidRPr="00990CCB">
          <w:rPr>
            <w:rStyle w:val="Lienhypertexte"/>
          </w:rPr>
          <w:t>5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Technique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_Toc114999698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BB7BA7">
          <w:rPr>
            <w:webHidden/>
          </w:rPr>
          <w:t>12</w:t>
        </w:r>
        <w:r w:rsidR="00C83E77">
          <w:rPr>
            <w:webHidden/>
          </w:rPr>
          <w:fldChar w:fldCharType="end"/>
        </w:r>
      </w:hyperlink>
    </w:p>
    <w:p w14:paraId="45736968" w14:textId="6AF82737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history="1">
        <w:r w:rsidR="00C83E77" w:rsidRPr="00990CCB">
          <w:rPr>
            <w:rStyle w:val="Lienhypertexte"/>
          </w:rPr>
          <w:t>6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Environnement de travail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_Toc114999699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BB7BA7">
          <w:rPr>
            <w:webHidden/>
          </w:rPr>
          <w:t>15</w:t>
        </w:r>
        <w:r w:rsidR="00C83E77">
          <w:rPr>
            <w:webHidden/>
          </w:rPr>
          <w:fldChar w:fldCharType="end"/>
        </w:r>
      </w:hyperlink>
    </w:p>
    <w:p w14:paraId="779F881B" w14:textId="6076664A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history="1">
        <w:r w:rsidR="00C83E77" w:rsidRPr="00990CCB">
          <w:rPr>
            <w:rStyle w:val="Lienhypertexte"/>
          </w:rPr>
          <w:t>7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Suivi du développement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_Toc114999700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BB7BA7">
          <w:rPr>
            <w:webHidden/>
          </w:rPr>
          <w:t>16</w:t>
        </w:r>
        <w:r w:rsidR="00C83E77">
          <w:rPr>
            <w:webHidden/>
          </w:rPr>
          <w:fldChar w:fldCharType="end"/>
        </w:r>
      </w:hyperlink>
    </w:p>
    <w:p w14:paraId="3E355F08" w14:textId="4368123B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history="1">
        <w:r w:rsidR="00C83E77" w:rsidRPr="00990CCB">
          <w:rPr>
            <w:rStyle w:val="Lienhypertexte"/>
          </w:rPr>
          <w:t>8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Erreurs restantes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_Toc114999701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BB7BA7">
          <w:rPr>
            <w:webHidden/>
          </w:rPr>
          <w:t>17</w:t>
        </w:r>
        <w:r w:rsidR="00C83E77">
          <w:rPr>
            <w:webHidden/>
          </w:rPr>
          <w:fldChar w:fldCharType="end"/>
        </w:r>
      </w:hyperlink>
    </w:p>
    <w:p w14:paraId="208B8D0D" w14:textId="5789FD45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history="1">
        <w:r w:rsidR="00C83E77" w:rsidRPr="00990CCB">
          <w:rPr>
            <w:rStyle w:val="Lienhypertexte"/>
          </w:rPr>
          <w:t>9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Liste des livrables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_Toc114999702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BB7BA7">
          <w:rPr>
            <w:webHidden/>
          </w:rPr>
          <w:t>17</w:t>
        </w:r>
        <w:r w:rsidR="00C83E77">
          <w:rPr>
            <w:webHidden/>
          </w:rPr>
          <w:fldChar w:fldCharType="end"/>
        </w:r>
      </w:hyperlink>
    </w:p>
    <w:p w14:paraId="24AEE8B7" w14:textId="4127931A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history="1">
        <w:r w:rsidR="00C83E77" w:rsidRPr="00990CCB">
          <w:rPr>
            <w:rStyle w:val="Lienhypertexte"/>
          </w:rPr>
          <w:t>10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Conclusions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_Toc114999703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BB7BA7">
          <w:rPr>
            <w:webHidden/>
          </w:rPr>
          <w:t>17</w:t>
        </w:r>
        <w:r w:rsidR="00C83E77">
          <w:rPr>
            <w:webHidden/>
          </w:rPr>
          <w:fldChar w:fldCharType="end"/>
        </w:r>
      </w:hyperlink>
    </w:p>
    <w:p w14:paraId="652288C6" w14:textId="77777777" w:rsidR="007C53D3" w:rsidRDefault="003F2179" w:rsidP="003F2179">
      <w:r>
        <w:fldChar w:fldCharType="end"/>
      </w:r>
    </w:p>
    <w:p w14:paraId="78E5FB07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51921C35" w14:textId="77777777" w:rsidR="00C930E9" w:rsidRDefault="007C53D3" w:rsidP="003F2179">
      <w:r>
        <w:br w:type="page"/>
      </w:r>
    </w:p>
    <w:p w14:paraId="6D5101BB" w14:textId="296F8E59" w:rsidR="00C930E9" w:rsidRDefault="007C53D3" w:rsidP="00850DED">
      <w:pPr>
        <w:pStyle w:val="Titre1"/>
      </w:pPr>
      <w:bookmarkStart w:id="1" w:name="_Toc114999694"/>
      <w:r w:rsidRPr="00791020">
        <w:lastRenderedPageBreak/>
        <w:t>Introduction</w:t>
      </w:r>
      <w:bookmarkEnd w:id="1"/>
      <w:r w:rsidR="00C930E9" w:rsidRPr="00791020">
        <w:t xml:space="preserve"> </w:t>
      </w:r>
    </w:p>
    <w:p w14:paraId="37B4B7EF" w14:textId="77777777" w:rsidR="004027FA" w:rsidRPr="004027FA" w:rsidRDefault="004027FA" w:rsidP="004027FA"/>
    <w:p w14:paraId="57BC5E7D" w14:textId="38DD117D" w:rsidR="00C930E9" w:rsidRDefault="005A5801">
      <w:r w:rsidRPr="005A5801">
        <w:t xml:space="preserve">Le but de ce projet est de reproduire un des grands classiques du jeu vidéo : </w:t>
      </w:r>
      <w:proofErr w:type="spellStart"/>
      <w:r w:rsidRPr="005A5801">
        <w:t>Space</w:t>
      </w:r>
      <w:proofErr w:type="spellEnd"/>
      <w:r w:rsidRPr="005A5801">
        <w:t xml:space="preserve"> </w:t>
      </w:r>
      <w:proofErr w:type="spellStart"/>
      <w:r w:rsidRPr="005A5801">
        <w:t>Invaders</w:t>
      </w:r>
      <w:proofErr w:type="spellEnd"/>
      <w:r w:rsidRPr="005A5801">
        <w:t xml:space="preserve"> ! </w:t>
      </w:r>
      <w:proofErr w:type="spellStart"/>
      <w:r w:rsidRPr="005A5801">
        <w:t>Space</w:t>
      </w:r>
      <w:proofErr w:type="spellEnd"/>
      <w:r w:rsidRPr="005A5801">
        <w:t xml:space="preserve"> </w:t>
      </w:r>
      <w:proofErr w:type="spellStart"/>
      <w:r w:rsidRPr="005A5801">
        <w:t>Invaders</w:t>
      </w:r>
      <w:proofErr w:type="spellEnd"/>
      <w:r w:rsidRPr="005A5801">
        <w:t xml:space="preserve"> est un </w:t>
      </w:r>
      <w:proofErr w:type="spellStart"/>
      <w:r w:rsidRPr="005A5801">
        <w:t>shoot’em</w:t>
      </w:r>
      <w:proofErr w:type="spellEnd"/>
      <w:r w:rsidRPr="005A5801">
        <w:t xml:space="preserve"> up où le principe est de détruire des vagues d’aliens au moyen d’un canon en se déplaçant horizontalement sur l’écran.</w:t>
      </w:r>
    </w:p>
    <w:p w14:paraId="2F8B290F" w14:textId="4BA56834" w:rsidR="005A5801" w:rsidRDefault="005A5801">
      <w:r>
        <w:t xml:space="preserve">Ce projet permet aux apprentis d’utiliser leurs connaissances en programmation afin d’être évaluer. </w:t>
      </w:r>
    </w:p>
    <w:p w14:paraId="13F4C5EC" w14:textId="6BCA1721" w:rsidR="005A5801" w:rsidRDefault="005A5801">
      <w:r>
        <w:t xml:space="preserve">Les apprentis utilisent une version récente de </w:t>
      </w:r>
      <w:proofErr w:type="spellStart"/>
      <w:r>
        <w:t>visual</w:t>
      </w:r>
      <w:proofErr w:type="spellEnd"/>
      <w:r>
        <w:t xml:space="preserve"> studio pour programmer et GitHub pour sauvegarde leur projet.</w:t>
      </w:r>
    </w:p>
    <w:p w14:paraId="3F017501" w14:textId="77777777" w:rsidR="00AE470C" w:rsidRPr="00C83E77" w:rsidRDefault="00AE470C" w:rsidP="005A5801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i/>
          <w:iCs/>
          <w:sz w:val="24"/>
          <w:szCs w:val="14"/>
          <w:lang w:eastAsia="fr-FR"/>
        </w:rPr>
      </w:pPr>
    </w:p>
    <w:p w14:paraId="333C7A99" w14:textId="77777777" w:rsidR="006E2C58" w:rsidRDefault="006E2C58" w:rsidP="006E2C58">
      <w:pPr>
        <w:rPr>
          <w:szCs w:val="14"/>
        </w:rPr>
      </w:pPr>
    </w:p>
    <w:p w14:paraId="32381394" w14:textId="77777777" w:rsidR="006E2C58" w:rsidRPr="003E60F7" w:rsidRDefault="006E2C58" w:rsidP="003E60F7">
      <w:pPr>
        <w:pStyle w:val="Titre1"/>
      </w:pPr>
      <w:bookmarkStart w:id="2" w:name="_Toc114999695"/>
      <w:r w:rsidRPr="00791020">
        <w:t>Objectifs</w:t>
      </w:r>
      <w:bookmarkEnd w:id="2"/>
    </w:p>
    <w:p w14:paraId="2C53DFFF" w14:textId="68AE556A" w:rsidR="006E2C58" w:rsidRDefault="006E2C58" w:rsidP="004027FA">
      <w:pPr>
        <w:ind w:left="360"/>
        <w:rPr>
          <w:szCs w:val="14"/>
        </w:rPr>
      </w:pPr>
    </w:p>
    <w:p w14:paraId="2C666728" w14:textId="77777777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Fonctionnalités requises</w:t>
      </w:r>
    </w:p>
    <w:p w14:paraId="6F903F06" w14:textId="2408FC28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 xml:space="preserve"> Menu principal</w:t>
      </w:r>
    </w:p>
    <w:p w14:paraId="0BCEACB0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a. Jouer</w:t>
      </w:r>
    </w:p>
    <w:p w14:paraId="12C397CF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b. Options</w:t>
      </w:r>
    </w:p>
    <w:p w14:paraId="74A398B1" w14:textId="06613CCC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Son on/off</w:t>
      </w:r>
    </w:p>
    <w:p w14:paraId="4325BCDB" w14:textId="28FBBD4A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Difficulté padawan/</w:t>
      </w:r>
      <w:proofErr w:type="spellStart"/>
      <w:r w:rsidRPr="00141E46">
        <w:rPr>
          <w:rFonts w:ascii="Arial" w:hAnsi="Arial"/>
          <w:sz w:val="24"/>
          <w:szCs w:val="14"/>
          <w:lang w:eastAsia="fr-FR"/>
        </w:rPr>
        <w:t>jedi</w:t>
      </w:r>
      <w:proofErr w:type="spellEnd"/>
      <w:r w:rsidRPr="00141E46">
        <w:rPr>
          <w:rFonts w:ascii="Arial" w:hAnsi="Arial"/>
          <w:sz w:val="24"/>
          <w:szCs w:val="14"/>
          <w:lang w:eastAsia="fr-FR"/>
        </w:rPr>
        <w:t xml:space="preserve"> (facile, difficile)</w:t>
      </w:r>
    </w:p>
    <w:p w14:paraId="19CAEF75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 xml:space="preserve">c. </w:t>
      </w:r>
      <w:proofErr w:type="spellStart"/>
      <w:r w:rsidRPr="00141E46">
        <w:rPr>
          <w:rFonts w:ascii="Arial" w:hAnsi="Arial"/>
          <w:sz w:val="24"/>
          <w:szCs w:val="14"/>
          <w:lang w:eastAsia="fr-FR"/>
        </w:rPr>
        <w:t>Highscore</w:t>
      </w:r>
      <w:proofErr w:type="spellEnd"/>
    </w:p>
    <w:p w14:paraId="19512370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d. A propos</w:t>
      </w:r>
    </w:p>
    <w:p w14:paraId="58C9418C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e. Quitter</w:t>
      </w:r>
    </w:p>
    <w:p w14:paraId="3BE48B1A" w14:textId="735934B5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Jeu</w:t>
      </w:r>
    </w:p>
    <w:p w14:paraId="49B925DC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a. Affichage en console</w:t>
      </w:r>
    </w:p>
    <w:p w14:paraId="5EEE325A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b. Déplacements avec le clavier (flèches + barre espace)</w:t>
      </w:r>
    </w:p>
    <w:p w14:paraId="27E5AAE5" w14:textId="730E80D5" w:rsidR="00AE470C" w:rsidRPr="00031F0D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c. Ennemis, vies, scores et obstacles selon la version suivante :</w:t>
      </w:r>
    </w:p>
    <w:p w14:paraId="32366B4A" w14:textId="77777777" w:rsidR="0083170D" w:rsidRDefault="0083170D" w:rsidP="0083170D">
      <w:pPr>
        <w:pStyle w:val="Titre1"/>
      </w:pPr>
      <w:bookmarkStart w:id="3" w:name="_Toc114999696"/>
      <w:r>
        <w:t>Analyse</w:t>
      </w:r>
      <w:r w:rsidR="00E12330">
        <w:t xml:space="preserve"> </w:t>
      </w:r>
      <w:r w:rsidR="003A15E6">
        <w:t>Fonctionnelle</w:t>
      </w:r>
      <w:bookmarkEnd w:id="3"/>
    </w:p>
    <w:p w14:paraId="6CBEB7BE" w14:textId="769CBF6E" w:rsidR="003A15E6" w:rsidRDefault="003A15E6" w:rsidP="003A15E6"/>
    <w:p w14:paraId="09221742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Menu principal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7BE2FED0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4E566879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63F2CDFC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avoir un menu principal.    </w:t>
      </w:r>
    </w:p>
    <w:p w14:paraId="74D52931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choisir ma prochaine action.    </w:t>
      </w:r>
    </w:p>
    <w:p w14:paraId="309A252D" w14:textId="77777777" w:rsidR="00AE7D04" w:rsidRPr="00AE7D04" w:rsidRDefault="00AE7D04" w:rsidP="00AE7D04">
      <w:pPr>
        <w:spacing w:after="321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4910A3D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6B42864C" w14:textId="77777777" w:rsidR="00AE7D04" w:rsidRPr="00AE7D04" w:rsidRDefault="00AE7D04" w:rsidP="00AE7D04">
      <w:pPr>
        <w:numPr>
          <w:ilvl w:val="0"/>
          <w:numId w:val="26"/>
        </w:numPr>
        <w:spacing w:after="11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je lance le programme j’arrive sur le menu principal.    </w:t>
      </w:r>
    </w:p>
    <w:p w14:paraId="5CEC4C73" w14:textId="2FE538E3" w:rsidR="00AE7D04" w:rsidRPr="00AE7D04" w:rsidRDefault="009D25E6" w:rsidP="00AE7D04">
      <w:pPr>
        <w:numPr>
          <w:ilvl w:val="0"/>
          <w:numId w:val="26"/>
        </w:numPr>
        <w:spacing w:after="116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Dans le menu principal, une flèche indique </w:t>
      </w:r>
      <w:r w:rsidR="006960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quelle option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est </w:t>
      </w:r>
      <w:r w:rsidR="006960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sélectionnée</w:t>
      </w:r>
      <w:r w:rsidR="00505748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170C06E4" w14:textId="77777777" w:rsidR="00C406E7" w:rsidRDefault="007C06F1" w:rsidP="00AE7D04">
      <w:pPr>
        <w:numPr>
          <w:ilvl w:val="0"/>
          <w:numId w:val="26"/>
        </w:numPr>
        <w:spacing w:after="118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principal, je vois les boutons Jouer</w:t>
      </w:r>
      <w:r w:rsidR="00C406E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 :</w:t>
      </w:r>
    </w:p>
    <w:p w14:paraId="62FA7D9E" w14:textId="77777777" w:rsidR="00C406E7" w:rsidRDefault="007C06F1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Options,</w:t>
      </w:r>
    </w:p>
    <w:p w14:paraId="4F2E59BB" w14:textId="77777777" w:rsidR="00C406E7" w:rsidRDefault="007C06F1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Highscore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</w:p>
    <w:p w14:paraId="564469EF" w14:textId="5DC07689" w:rsidR="00C406E7" w:rsidRDefault="007C06F1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 w:rsidR="003C794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À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propos</w:t>
      </w:r>
      <w:r w:rsidR="003C794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</w:p>
    <w:p w14:paraId="703DC5FF" w14:textId="62AEC6BE" w:rsidR="00AE7D04" w:rsidRPr="00AE7D04" w:rsidRDefault="003C794A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Quitter</w:t>
      </w:r>
    </w:p>
    <w:p w14:paraId="7AE4D15F" w14:textId="77777777" w:rsidR="00CE7133" w:rsidRPr="00AE7D04" w:rsidRDefault="00CE7133" w:rsidP="00CE7133">
      <w:pPr>
        <w:numPr>
          <w:ilvl w:val="0"/>
          <w:numId w:val="26"/>
        </w:numPr>
        <w:spacing w:after="120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Quand la flèche directionnelle HAUT est appuyée,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flèche de sélection monte</w:t>
      </w:r>
    </w:p>
    <w:p w14:paraId="37413507" w14:textId="518F9C85" w:rsidR="00CE7133" w:rsidRPr="00AE7D04" w:rsidRDefault="00CE7133" w:rsidP="00CE7133">
      <w:pPr>
        <w:numPr>
          <w:ilvl w:val="0"/>
          <w:numId w:val="26"/>
        </w:numPr>
        <w:spacing w:after="120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>Quand la flèche directionnelle BAS est appuyée,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flèche de sélection descend</w:t>
      </w:r>
    </w:p>
    <w:p w14:paraId="48192A57" w14:textId="1D3A41E3" w:rsidR="00AE7D04" w:rsidRDefault="00787989" w:rsidP="00AE7D04">
      <w:pPr>
        <w:numPr>
          <w:ilvl w:val="0"/>
          <w:numId w:val="26"/>
        </w:numPr>
        <w:spacing w:after="11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la flèche </w:t>
      </w:r>
      <w:r w:rsidR="006E345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de navigation est tout en haut et que la flèche directionnelle HAUT est appuyée</w:t>
      </w:r>
      <w:r w:rsidR="002E5A5B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la flèche de navigation retourne tout en bas</w:t>
      </w:r>
      <w:r w:rsidR="004D022F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477D3D10" w14:textId="072F509C" w:rsidR="007D37DC" w:rsidRPr="001E4B82" w:rsidRDefault="007D37DC" w:rsidP="001E4B82">
      <w:pPr>
        <w:numPr>
          <w:ilvl w:val="0"/>
          <w:numId w:val="26"/>
        </w:numPr>
        <w:spacing w:after="11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la flèche de navigation est tout en </w:t>
      </w:r>
      <w:r w:rsidR="001E4B82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bas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et que la flèche directionnelle </w:t>
      </w:r>
      <w:r w:rsidR="001E4B82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BAS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est appuyée la flèche de navigation retourne tout en </w:t>
      </w:r>
      <w:r w:rsidR="001E4B82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HAUT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4F5A8AD6" w14:textId="72CB7B38" w:rsidR="00AE7D04" w:rsidRPr="00AE7D04" w:rsidRDefault="00CE7133" w:rsidP="00AE7D04">
      <w:pPr>
        <w:numPr>
          <w:ilvl w:val="0"/>
          <w:numId w:val="26"/>
        </w:numPr>
        <w:spacing w:after="15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es textes sont en ASCII art    </w:t>
      </w:r>
    </w:p>
    <w:p w14:paraId="5F8D233C" w14:textId="77777777" w:rsidR="00AE7D04" w:rsidRPr="00AE7D04" w:rsidRDefault="00AE7D04" w:rsidP="00AE7D04">
      <w:pPr>
        <w:spacing w:after="385" w:line="259" w:lineRule="auto"/>
        <w:ind w:right="4583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351F1FF4" wp14:editId="06199D26">
            <wp:extent cx="3330956" cy="288480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956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448D996D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Menu pause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0743C244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 </w:t>
      </w:r>
    </w:p>
    <w:p w14:paraId="4D80721C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</w:t>
      </w:r>
    </w:p>
    <w:p w14:paraId="53A679FB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avoir un menu pause en appuyant sur une touche (P)    </w:t>
      </w:r>
    </w:p>
    <w:p w14:paraId="34A27BE9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mettre le jeu en pause.    </w:t>
      </w:r>
    </w:p>
    <w:p w14:paraId="5878586F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BE57C68" w14:textId="77777777" w:rsidR="00AE7D04" w:rsidRPr="00AE7D04" w:rsidRDefault="00AE7D04" w:rsidP="00CE40A8">
      <w:pPr>
        <w:keepNext/>
        <w:keepLines/>
        <w:spacing w:after="157" w:line="259" w:lineRule="auto"/>
        <w:ind w:left="-5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4DE272B4" w14:textId="45A122AC" w:rsidR="00AE7D04" w:rsidRPr="00363667" w:rsidRDefault="002345FA" w:rsidP="00363667">
      <w:pPr>
        <w:pStyle w:val="Paragraphedeliste"/>
        <w:numPr>
          <w:ilvl w:val="0"/>
          <w:numId w:val="35"/>
        </w:numPr>
        <w:spacing w:after="121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</w:t>
      </w:r>
      <w:r w:rsidR="00AE7D04"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uand j’appuie sur P le menu pause apparaît.    </w:t>
      </w:r>
    </w:p>
    <w:p w14:paraId="035743D4" w14:textId="7A7DA672" w:rsidR="00AE7D04" w:rsidRPr="00363667" w:rsidRDefault="00332DD9" w:rsidP="00363667">
      <w:pPr>
        <w:pStyle w:val="Paragraphedeliste"/>
        <w:numPr>
          <w:ilvl w:val="0"/>
          <w:numId w:val="35"/>
        </w:numPr>
        <w:spacing w:after="118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pause, je vois :</w:t>
      </w:r>
    </w:p>
    <w:p w14:paraId="41676EEE" w14:textId="2CC1660F" w:rsidR="00332DD9" w:rsidRDefault="00332DD9" w:rsidP="00CE40A8">
      <w:pPr>
        <w:spacing w:after="118" w:line="259" w:lineRule="auto"/>
        <w:ind w:left="55" w:firstLine="708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Quitter</w:t>
      </w:r>
      <w:r w:rsidR="007B3F9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qui correspond </w:t>
      </w:r>
      <w:r w:rsidR="0040206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à la touche x</w:t>
      </w:r>
    </w:p>
    <w:p w14:paraId="1BD79223" w14:textId="12752737" w:rsidR="00332DD9" w:rsidRDefault="00332DD9" w:rsidP="00CE40A8">
      <w:pPr>
        <w:spacing w:after="118" w:line="259" w:lineRule="auto"/>
        <w:ind w:firstLine="708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Reprendre</w:t>
      </w:r>
      <w:r w:rsidR="0040206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qui correspond à la touche p</w:t>
      </w:r>
    </w:p>
    <w:p w14:paraId="336E33AF" w14:textId="28158CE7" w:rsidR="0040206A" w:rsidRDefault="00872800" w:rsidP="00CD5BF4">
      <w:pPr>
        <w:pStyle w:val="Paragraphedeliste"/>
        <w:numPr>
          <w:ilvl w:val="0"/>
          <w:numId w:val="27"/>
        </w:numPr>
        <w:spacing w:after="118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pause, quand j’appuie sur la touche p, la partie reprend</w:t>
      </w:r>
      <w:r w:rsidR="00E3515C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5DCB3316" w14:textId="402EEEE0" w:rsidR="00CA7F3A" w:rsidRPr="00CD5BF4" w:rsidRDefault="00CA7F3A" w:rsidP="00CD5BF4">
      <w:pPr>
        <w:pStyle w:val="Paragraphedeliste"/>
        <w:numPr>
          <w:ilvl w:val="0"/>
          <w:numId w:val="27"/>
        </w:numPr>
        <w:spacing w:after="118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pause, quand j’appuie sur la touche x, le jeu se ferme</w:t>
      </w:r>
    </w:p>
    <w:p w14:paraId="61B533E4" w14:textId="77777777" w:rsidR="00CF401B" w:rsidRPr="00AE7D04" w:rsidRDefault="00CF401B" w:rsidP="00CF401B">
      <w:pPr>
        <w:numPr>
          <w:ilvl w:val="0"/>
          <w:numId w:val="27"/>
        </w:numPr>
        <w:spacing w:after="120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HAUT permet de naviguer vers le haut du menu.    </w:t>
      </w:r>
    </w:p>
    <w:p w14:paraId="7F9496E7" w14:textId="77777777" w:rsidR="00CF401B" w:rsidRDefault="00CF401B" w:rsidP="00CF401B">
      <w:pPr>
        <w:numPr>
          <w:ilvl w:val="0"/>
          <w:numId w:val="27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BAS permet de naviguer vers le bas du menu.  </w:t>
      </w:r>
    </w:p>
    <w:p w14:paraId="026E1D66" w14:textId="77777777" w:rsidR="00CF401B" w:rsidRDefault="00CF401B" w:rsidP="00CF401B">
      <w:pPr>
        <w:numPr>
          <w:ilvl w:val="0"/>
          <w:numId w:val="27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haut et que la flèche directionnelle HAUT est appuyée la flèche de navigation retourne tout en bas.</w:t>
      </w:r>
    </w:p>
    <w:p w14:paraId="556A80BC" w14:textId="1FDDC7C7" w:rsidR="00CF401B" w:rsidRDefault="00CF401B" w:rsidP="00181D67">
      <w:pPr>
        <w:numPr>
          <w:ilvl w:val="0"/>
          <w:numId w:val="27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bas et que la flèche directionnelle BAS est appuyée la flèche de navigation retourne tout en HAUT.</w:t>
      </w:r>
    </w:p>
    <w:p w14:paraId="1A45D950" w14:textId="6B8E2B10" w:rsidR="00C8669F" w:rsidRPr="00C17858" w:rsidRDefault="00C8669F" w:rsidP="00C17858">
      <w:pPr>
        <w:numPr>
          <w:ilvl w:val="0"/>
          <w:numId w:val="27"/>
        </w:numPr>
        <w:spacing w:after="116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principal, une flèche indique quelle option est sélectionnée.</w:t>
      </w:r>
    </w:p>
    <w:p w14:paraId="0257F879" w14:textId="77777777" w:rsidR="00AE7D04" w:rsidRPr="00363667" w:rsidRDefault="00AE7D04" w:rsidP="00363667">
      <w:pPr>
        <w:pStyle w:val="Paragraphedeliste"/>
        <w:numPr>
          <w:ilvl w:val="0"/>
          <w:numId w:val="27"/>
        </w:numPr>
        <w:spacing w:after="157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 xml:space="preserve">Les textes sont en ASCII art.    </w:t>
      </w:r>
    </w:p>
    <w:p w14:paraId="03E3E079" w14:textId="77777777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5827435F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Croquis    </w:t>
      </w:r>
    </w:p>
    <w:p w14:paraId="755073EF" w14:textId="3ED763BD" w:rsidR="00AE7D04" w:rsidRPr="00AE7D04" w:rsidRDefault="005C2707" w:rsidP="00AE7D04">
      <w:pPr>
        <w:spacing w:after="505" w:line="259" w:lineRule="auto"/>
        <w:ind w:right="3867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1A181C" wp14:editId="15B86990">
                <wp:simplePos x="0" y="0"/>
                <wp:positionH relativeFrom="column">
                  <wp:posOffset>629920</wp:posOffset>
                </wp:positionH>
                <wp:positionV relativeFrom="paragraph">
                  <wp:posOffset>1697355</wp:posOffset>
                </wp:positionV>
                <wp:extent cx="2581275" cy="5334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8A267" id="Rectangle 8" o:spid="_x0000_s1026" style="position:absolute;margin-left:49.6pt;margin-top:133.65pt;width:203.25pt;height:4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" fillcolor="white [3212]" strokecolor="white [3212]" strokeweight="1pt"/>
            </w:pict>
          </mc:Fallback>
        </mc:AlternateContent>
      </w:r>
      <w:r w:rsidR="00AE7D04"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1FAE758D" wp14:editId="02E0654A">
            <wp:extent cx="3723640" cy="327406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  </w:t>
      </w:r>
    </w:p>
    <w:p w14:paraId="2A7C7FFA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Interface en jeu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05465FE2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77D90E35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</w:t>
      </w:r>
    </w:p>
    <w:p w14:paraId="5D02EE6E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une interface de jeu qui contient : Ennemis, Vies, Score, Obstacles et mon vaisseau.    </w:t>
      </w:r>
    </w:p>
    <w:p w14:paraId="5481D072" w14:textId="77777777" w:rsidR="00AE7D04" w:rsidRPr="00AE7D04" w:rsidRDefault="00AE7D04" w:rsidP="00AE7D04">
      <w:pPr>
        <w:spacing w:after="194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avoir toutes les informations nécessaires pour jouer.    </w:t>
      </w:r>
    </w:p>
    <w:p w14:paraId="13268121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78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3471A185" w14:textId="3D9992A5" w:rsidR="00A4344C" w:rsidRDefault="00AE7D04" w:rsidP="00AE7D04">
      <w:p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  <w:r w:rsidRPr="00AE7D04">
        <w:rPr>
          <w:rFonts w:ascii="Segoe UI Symbol" w:eastAsia="Segoe UI Symbol" w:hAnsi="Segoe UI Symbol" w:cs="Segoe UI Symbol"/>
          <w:color w:val="000000"/>
          <w:sz w:val="22"/>
          <w:szCs w:val="22"/>
          <w:lang w:val="fr-CH" w:eastAsia="fr-CH"/>
        </w:rPr>
        <w:t>•</w:t>
      </w:r>
      <w:r w:rsidRPr="00AE7D04">
        <w:rPr>
          <w:rFonts w:eastAsia="Arial" w:cs="Arial"/>
          <w:color w:val="000000"/>
          <w:sz w:val="22"/>
          <w:szCs w:val="22"/>
          <w:lang w:val="fr-CH" w:eastAsia="fr-CH"/>
        </w:rPr>
        <w:t xml:space="preserve"> 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L’interface en jeu contient :</w:t>
      </w:r>
    </w:p>
    <w:p w14:paraId="36C4A18E" w14:textId="47AA395F" w:rsidR="00A4344C" w:rsidRPr="00CE7133" w:rsidRDefault="00AE7D04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Ennemis,</w:t>
      </w:r>
    </w:p>
    <w:p w14:paraId="50891A34" w14:textId="344C51F1" w:rsidR="00A4344C" w:rsidRPr="00CE7133" w:rsidRDefault="00AE7D04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Vies,</w:t>
      </w:r>
    </w:p>
    <w:p w14:paraId="5A4B2773" w14:textId="55CF97C7" w:rsidR="00A4344C" w:rsidRPr="00CE7133" w:rsidRDefault="00AE7D04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Score,</w:t>
      </w:r>
    </w:p>
    <w:p w14:paraId="29AD885C" w14:textId="7F1812DF" w:rsidR="00A4344C" w:rsidRPr="00CE7133" w:rsidRDefault="009A5345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Les</w:t>
      </w:r>
      <w:r w:rsidR="00AE7D04"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obstacles</w:t>
      </w:r>
      <w:r w:rsidR="00A4344C"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</w:p>
    <w:p w14:paraId="79E5DC28" w14:textId="5ABED1D2" w:rsidR="00A4344C" w:rsidRPr="00CE7133" w:rsidRDefault="00CE7133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</w:t>
      </w:r>
      <w:r w:rsidR="00AE7D04"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 vaisseau. </w:t>
      </w:r>
    </w:p>
    <w:p w14:paraId="47348F0D" w14:textId="51608BAD" w:rsidR="00AE7D04" w:rsidRPr="00A4344C" w:rsidRDefault="00AE7D04" w:rsidP="00A4344C">
      <w:pPr>
        <w:pStyle w:val="Paragraphedeliste"/>
        <w:tabs>
          <w:tab w:val="center" w:pos="4381"/>
        </w:tabs>
        <w:spacing w:line="259" w:lineRule="auto"/>
        <w:ind w:left="9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4660CB2D" w14:textId="77777777" w:rsidR="00AE7D04" w:rsidRPr="00AE7D04" w:rsidRDefault="00AE7D04" w:rsidP="00AE7D04">
      <w:pPr>
        <w:spacing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0A5F54F1" w14:textId="77777777" w:rsidR="00AE7D04" w:rsidRPr="00AE7D04" w:rsidRDefault="00AE7D04" w:rsidP="00AE7D04">
      <w:pPr>
        <w:spacing w:after="508" w:line="259" w:lineRule="auto"/>
        <w:ind w:right="4918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lastRenderedPageBreak/>
        <w:drawing>
          <wp:inline distT="0" distB="0" distL="0" distR="0" wp14:anchorId="759A6ACC" wp14:editId="400006AD">
            <wp:extent cx="3056890" cy="2668905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  </w:t>
      </w:r>
    </w:p>
    <w:p w14:paraId="064A61FE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Game Over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6E9E08D7" w14:textId="77777777" w:rsidR="00AE7D04" w:rsidRPr="00AE7D04" w:rsidRDefault="00AE7D04" w:rsidP="00AE7D04">
      <w:pPr>
        <w:spacing w:after="23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3FC60974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2B658FF8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7250D4FD" w14:textId="77777777" w:rsidR="00AE7D04" w:rsidRPr="00AE7D04" w:rsidRDefault="00AE7D04" w:rsidP="00AE7D04">
      <w:pPr>
        <w:spacing w:after="156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un Game Over au milieu de l’écran avec les boutons recommencer et quitter quand je perds toutes mes vies.    </w:t>
      </w:r>
    </w:p>
    <w:p w14:paraId="2207DB15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26C8122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37A2BA49" w14:textId="07C14029" w:rsidR="00AE7D04" w:rsidRPr="00AE7D04" w:rsidRDefault="001275AB" w:rsidP="00AE7D04">
      <w:pPr>
        <w:numPr>
          <w:ilvl w:val="0"/>
          <w:numId w:val="28"/>
        </w:numPr>
        <w:spacing w:after="156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uand le joueur perd toutes ses vies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l’écran Game Over apparait.    </w:t>
      </w:r>
    </w:p>
    <w:p w14:paraId="40943F75" w14:textId="77777777" w:rsidR="001275AB" w:rsidRDefault="00AE7D04" w:rsidP="00AE7D04">
      <w:pPr>
        <w:numPr>
          <w:ilvl w:val="0"/>
          <w:numId w:val="28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L’écran Game Over contient deux boutons : </w:t>
      </w:r>
    </w:p>
    <w:p w14:paraId="2EEAE017" w14:textId="77777777" w:rsidR="001275AB" w:rsidRDefault="00AE7D04" w:rsidP="001275AB">
      <w:pPr>
        <w:spacing w:after="118" w:line="259" w:lineRule="auto"/>
        <w:ind w:left="763" w:firstLine="65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Recommencer </w:t>
      </w:r>
    </w:p>
    <w:p w14:paraId="78D1608D" w14:textId="2F88C7E6" w:rsidR="00AE7D04" w:rsidRPr="00AE7D04" w:rsidRDefault="00AE7D04" w:rsidP="001275AB">
      <w:pPr>
        <w:spacing w:after="118" w:line="259" w:lineRule="auto"/>
        <w:ind w:left="708" w:firstLine="708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Quitter    </w:t>
      </w:r>
    </w:p>
    <w:p w14:paraId="356C26E8" w14:textId="77777777" w:rsidR="00C17858" w:rsidRPr="00AE7D04" w:rsidRDefault="00C17858" w:rsidP="00C17858">
      <w:pPr>
        <w:numPr>
          <w:ilvl w:val="0"/>
          <w:numId w:val="28"/>
        </w:numPr>
        <w:spacing w:after="120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HAUT permet de naviguer vers le haut du menu.    </w:t>
      </w:r>
    </w:p>
    <w:p w14:paraId="111D6B99" w14:textId="77777777" w:rsidR="00C17858" w:rsidRDefault="00C17858" w:rsidP="00C17858">
      <w:pPr>
        <w:numPr>
          <w:ilvl w:val="0"/>
          <w:numId w:val="28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BAS permet de naviguer vers le bas du menu.  </w:t>
      </w:r>
    </w:p>
    <w:p w14:paraId="30B593D7" w14:textId="77777777" w:rsidR="00C17858" w:rsidRDefault="00C17858" w:rsidP="00C17858">
      <w:pPr>
        <w:numPr>
          <w:ilvl w:val="0"/>
          <w:numId w:val="28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haut et que la flèche directionnelle HAUT est appuyée la flèche de navigation retourne tout en bas.</w:t>
      </w:r>
    </w:p>
    <w:p w14:paraId="40F56EFB" w14:textId="77777777" w:rsidR="00C17858" w:rsidRDefault="00C17858" w:rsidP="00C17858">
      <w:pPr>
        <w:numPr>
          <w:ilvl w:val="0"/>
          <w:numId w:val="28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bas et que la flèche directionnelle BAS est appuyée la flèche de navigation retourne tout en HAUT.</w:t>
      </w:r>
    </w:p>
    <w:p w14:paraId="22AF5ECA" w14:textId="77777777" w:rsidR="00C17858" w:rsidRPr="00C17858" w:rsidRDefault="00C17858" w:rsidP="00C17858">
      <w:pPr>
        <w:numPr>
          <w:ilvl w:val="0"/>
          <w:numId w:val="28"/>
        </w:numPr>
        <w:spacing w:after="116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principal, une flèche indique quelle option est sélectionnée.</w:t>
      </w:r>
    </w:p>
    <w:p w14:paraId="7681496A" w14:textId="77777777" w:rsidR="00AE7D04" w:rsidRPr="00AE7D04" w:rsidRDefault="00AE7D04" w:rsidP="00AE7D04">
      <w:pPr>
        <w:numPr>
          <w:ilvl w:val="0"/>
          <w:numId w:val="28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Les textes sont en ASCII art.    </w:t>
      </w:r>
    </w:p>
    <w:p w14:paraId="58EA647D" w14:textId="77777777" w:rsidR="00AE7D04" w:rsidRPr="00AE7D04" w:rsidRDefault="00AE7D04" w:rsidP="00AE7D04">
      <w:pPr>
        <w:spacing w:after="156"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331DE85A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D678F7A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lastRenderedPageBreak/>
        <w:t xml:space="preserve">Croquis    </w:t>
      </w:r>
    </w:p>
    <w:p w14:paraId="28F7F970" w14:textId="77777777" w:rsidR="00AE7D04" w:rsidRPr="00AE7D04" w:rsidRDefault="00AE7D04" w:rsidP="00AE7D04">
      <w:pPr>
        <w:spacing w:after="510" w:line="259" w:lineRule="auto"/>
        <w:ind w:right="5078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5C0D0146" wp14:editId="79F6BFE1">
            <wp:extent cx="2922905" cy="2502408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  </w:t>
      </w:r>
    </w:p>
    <w:p w14:paraId="4C29076B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Tuer les ennemis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5D0E6385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0C0CC261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6089CDA4" w14:textId="77777777" w:rsidR="00AE7D04" w:rsidRPr="00AE7D04" w:rsidRDefault="00AE7D04" w:rsidP="00AE7D04">
      <w:pPr>
        <w:spacing w:after="156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je tire sur un ennemi je veux qu’il disparaisse.    </w:t>
      </w:r>
    </w:p>
    <w:p w14:paraId="21A2F495" w14:textId="77777777" w:rsidR="00AE7D04" w:rsidRPr="00AE7D04" w:rsidRDefault="00AE7D04" w:rsidP="00AE7D04">
      <w:pPr>
        <w:spacing w:after="194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éviter de me faire attraper par ceux-ci.    </w:t>
      </w:r>
    </w:p>
    <w:p w14:paraId="038DB01B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78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6DA9A338" w14:textId="14DC79A8" w:rsidR="00AE7D04" w:rsidRPr="00AE7D04" w:rsidRDefault="00AE7D04" w:rsidP="00AE7D04">
      <w:pPr>
        <w:tabs>
          <w:tab w:val="center" w:pos="2472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ab/>
      </w:r>
      <w:r w:rsidRPr="00AE7D04">
        <w:rPr>
          <w:rFonts w:ascii="Segoe UI Symbol" w:eastAsia="Segoe UI Symbol" w:hAnsi="Segoe UI Symbol" w:cs="Segoe UI Symbol"/>
          <w:color w:val="000000"/>
          <w:sz w:val="22"/>
          <w:szCs w:val="22"/>
          <w:lang w:val="fr-CH" w:eastAsia="fr-CH"/>
        </w:rPr>
        <w:t>•</w:t>
      </w:r>
      <w:r w:rsidRPr="00AE7D04">
        <w:rPr>
          <w:rFonts w:eastAsia="Arial" w:cs="Arial"/>
          <w:color w:val="000000"/>
          <w:sz w:val="22"/>
          <w:szCs w:val="22"/>
          <w:lang w:val="fr-CH" w:eastAsia="fr-CH"/>
        </w:rPr>
        <w:t xml:space="preserve">  </w:t>
      </w:r>
      <w:r w:rsidR="000937B9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laser touche un ennemi, il disparait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FE78A04" w14:textId="77777777" w:rsidR="00AE7D04" w:rsidRPr="00AE7D04" w:rsidRDefault="00AE7D04" w:rsidP="00AE7D04">
      <w:pPr>
        <w:spacing w:after="384" w:line="259" w:lineRule="auto"/>
        <w:ind w:right="5124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0A2C18B2" wp14:editId="58BC252D">
            <wp:extent cx="2989580" cy="2733548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73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0A679DF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Ennemis qui tirent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5D9E1F40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1621BFC8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27C713DB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avoir des ennemis qui me tirent dessus.    </w:t>
      </w:r>
    </w:p>
    <w:p w14:paraId="1B5174E1" w14:textId="77777777" w:rsidR="00AE7D04" w:rsidRPr="00AE7D04" w:rsidRDefault="00AE7D04" w:rsidP="00AE7D04">
      <w:pPr>
        <w:spacing w:after="319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me sentir fort quand j’évite leurs tirs    </w:t>
      </w:r>
    </w:p>
    <w:p w14:paraId="1EFD97AF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lastRenderedPageBreak/>
        <w:t xml:space="preserve">Tests d’acceptance    </w:t>
      </w:r>
    </w:p>
    <w:p w14:paraId="01B0D40B" w14:textId="1F8E37BD" w:rsidR="00AE7D04" w:rsidRPr="00AE7D04" w:rsidRDefault="0071577C" w:rsidP="00AE7D04">
      <w:pPr>
        <w:numPr>
          <w:ilvl w:val="0"/>
          <w:numId w:val="29"/>
        </w:numPr>
        <w:spacing w:after="118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les ennemis tirent</w:t>
      </w:r>
      <w:r w:rsidR="00A81180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77C357B3" w14:textId="2CDAAD9E" w:rsidR="00AE7D04" w:rsidRPr="00AE7D04" w:rsidRDefault="00D169E2" w:rsidP="00AE7D04">
      <w:pPr>
        <w:numPr>
          <w:ilvl w:val="0"/>
          <w:numId w:val="29"/>
        </w:numPr>
        <w:spacing w:after="3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jeu, quand </w:t>
      </w:r>
      <w:r w:rsid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un tir touche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le vaisseau, le joueur perd une vie.</w:t>
      </w:r>
    </w:p>
    <w:p w14:paraId="5650BD9F" w14:textId="77777777" w:rsidR="00CE7133" w:rsidRDefault="00CE7133" w:rsidP="00CE7133">
      <w:pPr>
        <w:numPr>
          <w:ilvl w:val="0"/>
          <w:numId w:val="29"/>
        </w:numPr>
        <w:spacing w:after="157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tir d’alien touche un obstacle blanc (intact), l’obstacle devient orange</w:t>
      </w:r>
    </w:p>
    <w:p w14:paraId="201B7C81" w14:textId="484E23EE" w:rsidR="00CE7133" w:rsidRDefault="00CE7133" w:rsidP="00CE7133">
      <w:pPr>
        <w:numPr>
          <w:ilvl w:val="0"/>
          <w:numId w:val="29"/>
        </w:numPr>
        <w:spacing w:after="157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tir d’alien touche un obstacle orange, l’obstacle devient rouge</w:t>
      </w:r>
    </w:p>
    <w:p w14:paraId="1C086698" w14:textId="0A1297A8" w:rsidR="00AE7D04" w:rsidRPr="00CE7133" w:rsidRDefault="00CE7133" w:rsidP="006500A3">
      <w:pPr>
        <w:numPr>
          <w:ilvl w:val="0"/>
          <w:numId w:val="29"/>
        </w:numPr>
        <w:spacing w:after="157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tir d’alien touche un obstacle rouge, l’obstacle disparaît</w:t>
      </w:r>
      <w:r w:rsidR="00E87907"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96CFC58" wp14:editId="3C98D8FC">
                <wp:simplePos x="0" y="0"/>
                <wp:positionH relativeFrom="column">
                  <wp:posOffset>303822</wp:posOffset>
                </wp:positionH>
                <wp:positionV relativeFrom="paragraph">
                  <wp:posOffset>178917</wp:posOffset>
                </wp:positionV>
                <wp:extent cx="4155783" cy="3191679"/>
                <wp:effectExtent l="0" t="0" r="0" b="0"/>
                <wp:wrapTopAndBottom/>
                <wp:docPr id="7319" name="Group 7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5783" cy="3191679"/>
                          <a:chOff x="-9233" y="-125278"/>
                          <a:chExt cx="4155783" cy="3192442"/>
                        </a:xfrm>
                      </wpg:grpSpPr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410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17"/>
                            <a:ext cx="676580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35" y="67932"/>
                            <a:ext cx="67513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Rectangle 345"/>
                        <wps:cNvSpPr/>
                        <wps:spPr>
                          <a:xfrm>
                            <a:off x="-9233" y="-125278"/>
                            <a:ext cx="676643" cy="268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9CA89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rPr>
                                  <w:color w:val="2F5496"/>
                                  <w:sz w:val="26"/>
                                </w:rPr>
                                <w:t>Croquis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509651" y="1200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B90C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08965" y="52705"/>
                            <a:ext cx="42667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09651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Rectangle 351"/>
                        <wps:cNvSpPr/>
                        <wps:spPr>
                          <a:xfrm>
                            <a:off x="509651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6BB95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41655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Rectangle 355"/>
                        <wps:cNvSpPr/>
                        <wps:spPr>
                          <a:xfrm>
                            <a:off x="541655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6FBC6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573659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5C10F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2844" y="0"/>
                            <a:ext cx="50284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2869" y="10033"/>
                            <a:ext cx="50287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3555" y="19164"/>
                            <a:ext cx="4876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Rectangle 363"/>
                        <wps:cNvSpPr/>
                        <wps:spPr>
                          <a:xfrm>
                            <a:off x="503555" y="28563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C2607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rPr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540131" y="468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BC29E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40131" y="3745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Rectangle 367"/>
                        <wps:cNvSpPr/>
                        <wps:spPr>
                          <a:xfrm>
                            <a:off x="540131" y="651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60CC7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572135" y="651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4FEFE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39433" y="28321"/>
                            <a:ext cx="42667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40131" y="5574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Rectangle 373"/>
                        <wps:cNvSpPr/>
                        <wps:spPr>
                          <a:xfrm>
                            <a:off x="540131" y="834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721CD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72135" y="5574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Rectangle 377"/>
                        <wps:cNvSpPr/>
                        <wps:spPr>
                          <a:xfrm>
                            <a:off x="572135" y="834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892E8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604139" y="834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8BB86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989580" y="2820797"/>
                            <a:ext cx="42663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989707" y="2849118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990723" y="287666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21711" y="2849118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22727" y="287666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53207" y="287666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851"/>
                            <a:ext cx="2989453" cy="2734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85317" y="25908"/>
                            <a:ext cx="1388110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85317" y="54229"/>
                            <a:ext cx="138823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86079" y="80124"/>
                            <a:ext cx="1388364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Rectangle 405"/>
                        <wps:cNvSpPr/>
                        <wps:spPr>
                          <a:xfrm>
                            <a:off x="886333" y="107810"/>
                            <a:ext cx="13883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EFD96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>Ennemis qui tirent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27479" y="25908"/>
                            <a:ext cx="42664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27606" y="54229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Picture 41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28495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3" name="Rectangle 413"/>
                        <wps:cNvSpPr/>
                        <wps:spPr>
                          <a:xfrm>
                            <a:off x="1928749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351A3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59610" y="54229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58975" y="8012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Rectangle 419"/>
                        <wps:cNvSpPr/>
                        <wps:spPr>
                          <a:xfrm>
                            <a:off x="1959229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FB481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92503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Rectangle 423"/>
                        <wps:cNvSpPr/>
                        <wps:spPr>
                          <a:xfrm>
                            <a:off x="1992757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C8DFB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2024761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FBD35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425"/>
                        <wps:cNvSpPr/>
                        <wps:spPr>
                          <a:xfrm>
                            <a:off x="1396619" y="646417"/>
                            <a:ext cx="3683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0" h="24765">
                                <a:moveTo>
                                  <a:pt x="12319" y="0"/>
                                </a:moveTo>
                                <a:lnTo>
                                  <a:pt x="21717" y="0"/>
                                </a:lnTo>
                                <a:cubicBezTo>
                                  <a:pt x="24130" y="0"/>
                                  <a:pt x="26543" y="635"/>
                                  <a:pt x="28575" y="2032"/>
                                </a:cubicBezTo>
                                <a:lnTo>
                                  <a:pt x="32766" y="4826"/>
                                </a:lnTo>
                                <a:cubicBezTo>
                                  <a:pt x="35306" y="6477"/>
                                  <a:pt x="36830" y="9271"/>
                                  <a:pt x="36830" y="12319"/>
                                </a:cubicBezTo>
                                <a:cubicBezTo>
                                  <a:pt x="36830" y="15367"/>
                                  <a:pt x="35306" y="18161"/>
                                  <a:pt x="32766" y="19812"/>
                                </a:cubicBezTo>
                                <a:lnTo>
                                  <a:pt x="28575" y="22733"/>
                                </a:lnTo>
                                <a:cubicBezTo>
                                  <a:pt x="26543" y="24003"/>
                                  <a:pt x="24130" y="24765"/>
                                  <a:pt x="21717" y="24765"/>
                                </a:cubicBezTo>
                                <a:lnTo>
                                  <a:pt x="12319" y="24765"/>
                                </a:lnTo>
                                <a:cubicBezTo>
                                  <a:pt x="5588" y="24765"/>
                                  <a:pt x="0" y="19177"/>
                                  <a:pt x="0" y="12319"/>
                                </a:cubicBezTo>
                                <a:cubicBezTo>
                                  <a:pt x="0" y="5461"/>
                                  <a:pt x="5588" y="0"/>
                                  <a:pt x="123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1071753" y="1293355"/>
                            <a:ext cx="46482" cy="273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 h="273939">
                                <a:moveTo>
                                  <a:pt x="32512" y="127"/>
                                </a:moveTo>
                                <a:cubicBezTo>
                                  <a:pt x="39243" y="0"/>
                                  <a:pt x="44958" y="5461"/>
                                  <a:pt x="44958" y="12319"/>
                                </a:cubicBezTo>
                                <a:lnTo>
                                  <a:pt x="45339" y="36068"/>
                                </a:lnTo>
                                <a:lnTo>
                                  <a:pt x="45339" y="35306"/>
                                </a:lnTo>
                                <a:lnTo>
                                  <a:pt x="46101" y="45085"/>
                                </a:lnTo>
                                <a:lnTo>
                                  <a:pt x="46101" y="45466"/>
                                </a:lnTo>
                                <a:lnTo>
                                  <a:pt x="46482" y="54864"/>
                                </a:lnTo>
                                <a:lnTo>
                                  <a:pt x="46482" y="66040"/>
                                </a:lnTo>
                                <a:lnTo>
                                  <a:pt x="45720" y="75311"/>
                                </a:lnTo>
                                <a:lnTo>
                                  <a:pt x="44958" y="85090"/>
                                </a:lnTo>
                                <a:lnTo>
                                  <a:pt x="44831" y="85979"/>
                                </a:lnTo>
                                <a:lnTo>
                                  <a:pt x="43434" y="95377"/>
                                </a:lnTo>
                                <a:lnTo>
                                  <a:pt x="43307" y="96393"/>
                                </a:lnTo>
                                <a:lnTo>
                                  <a:pt x="37084" y="122301"/>
                                </a:lnTo>
                                <a:lnTo>
                                  <a:pt x="36957" y="122682"/>
                                </a:lnTo>
                                <a:lnTo>
                                  <a:pt x="33401" y="136017"/>
                                </a:lnTo>
                                <a:lnTo>
                                  <a:pt x="33528" y="135636"/>
                                </a:lnTo>
                                <a:lnTo>
                                  <a:pt x="30226" y="149098"/>
                                </a:lnTo>
                                <a:lnTo>
                                  <a:pt x="27813" y="162687"/>
                                </a:lnTo>
                                <a:lnTo>
                                  <a:pt x="27940" y="162052"/>
                                </a:lnTo>
                                <a:lnTo>
                                  <a:pt x="26035" y="175768"/>
                                </a:lnTo>
                                <a:lnTo>
                                  <a:pt x="26162" y="175133"/>
                                </a:lnTo>
                                <a:lnTo>
                                  <a:pt x="25019" y="189103"/>
                                </a:lnTo>
                                <a:lnTo>
                                  <a:pt x="25019" y="188849"/>
                                </a:lnTo>
                                <a:lnTo>
                                  <a:pt x="24257" y="202565"/>
                                </a:lnTo>
                                <a:lnTo>
                                  <a:pt x="25019" y="236474"/>
                                </a:lnTo>
                                <a:lnTo>
                                  <a:pt x="25019" y="252984"/>
                                </a:lnTo>
                                <a:lnTo>
                                  <a:pt x="24765" y="255397"/>
                                </a:lnTo>
                                <a:lnTo>
                                  <a:pt x="22352" y="266700"/>
                                </a:lnTo>
                                <a:cubicBezTo>
                                  <a:pt x="21463" y="270764"/>
                                  <a:pt x="18034" y="273685"/>
                                  <a:pt x="13843" y="273812"/>
                                </a:cubicBezTo>
                                <a:cubicBezTo>
                                  <a:pt x="9652" y="273939"/>
                                  <a:pt x="5969" y="271272"/>
                                  <a:pt x="4826" y="267208"/>
                                </a:cubicBezTo>
                                <a:lnTo>
                                  <a:pt x="1778" y="256159"/>
                                </a:lnTo>
                                <a:lnTo>
                                  <a:pt x="1397" y="253492"/>
                                </a:lnTo>
                                <a:lnTo>
                                  <a:pt x="762" y="237236"/>
                                </a:lnTo>
                                <a:lnTo>
                                  <a:pt x="762" y="236982"/>
                                </a:lnTo>
                                <a:lnTo>
                                  <a:pt x="0" y="202438"/>
                                </a:lnTo>
                                <a:lnTo>
                                  <a:pt x="0" y="201676"/>
                                </a:lnTo>
                                <a:lnTo>
                                  <a:pt x="635" y="187579"/>
                                </a:lnTo>
                                <a:lnTo>
                                  <a:pt x="635" y="187325"/>
                                </a:lnTo>
                                <a:lnTo>
                                  <a:pt x="1651" y="173228"/>
                                </a:lnTo>
                                <a:lnTo>
                                  <a:pt x="1778" y="172593"/>
                                </a:lnTo>
                                <a:lnTo>
                                  <a:pt x="3556" y="158877"/>
                                </a:lnTo>
                                <a:lnTo>
                                  <a:pt x="3683" y="158369"/>
                                </a:lnTo>
                                <a:lnTo>
                                  <a:pt x="6096" y="144272"/>
                                </a:lnTo>
                                <a:lnTo>
                                  <a:pt x="6223" y="143637"/>
                                </a:lnTo>
                                <a:lnTo>
                                  <a:pt x="9525" y="129921"/>
                                </a:lnTo>
                                <a:lnTo>
                                  <a:pt x="9525" y="129540"/>
                                </a:lnTo>
                                <a:lnTo>
                                  <a:pt x="13081" y="116205"/>
                                </a:lnTo>
                                <a:lnTo>
                                  <a:pt x="13081" y="116586"/>
                                </a:lnTo>
                                <a:lnTo>
                                  <a:pt x="19177" y="90678"/>
                                </a:lnTo>
                                <a:lnTo>
                                  <a:pt x="18923" y="91567"/>
                                </a:lnTo>
                                <a:lnTo>
                                  <a:pt x="20320" y="83058"/>
                                </a:lnTo>
                                <a:lnTo>
                                  <a:pt x="21082" y="73533"/>
                                </a:lnTo>
                                <a:lnTo>
                                  <a:pt x="21082" y="73406"/>
                                </a:lnTo>
                                <a:lnTo>
                                  <a:pt x="21717" y="64135"/>
                                </a:lnTo>
                                <a:lnTo>
                                  <a:pt x="21717" y="55753"/>
                                </a:lnTo>
                                <a:lnTo>
                                  <a:pt x="21336" y="46482"/>
                                </a:lnTo>
                                <a:lnTo>
                                  <a:pt x="21336" y="46863"/>
                                </a:lnTo>
                                <a:lnTo>
                                  <a:pt x="20701" y="37211"/>
                                </a:lnTo>
                                <a:lnTo>
                                  <a:pt x="20574" y="36449"/>
                                </a:lnTo>
                                <a:lnTo>
                                  <a:pt x="20320" y="12700"/>
                                </a:lnTo>
                                <a:cubicBezTo>
                                  <a:pt x="20193" y="5842"/>
                                  <a:pt x="25654" y="254"/>
                                  <a:pt x="32512" y="12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1072642" y="1836915"/>
                            <a:ext cx="24765" cy="21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" h="216789">
                                <a:moveTo>
                                  <a:pt x="12319" y="0"/>
                                </a:moveTo>
                                <a:cubicBezTo>
                                  <a:pt x="19177" y="0"/>
                                  <a:pt x="24765" y="5461"/>
                                  <a:pt x="24765" y="12319"/>
                                </a:cubicBezTo>
                                <a:lnTo>
                                  <a:pt x="24765" y="196342"/>
                                </a:lnTo>
                                <a:lnTo>
                                  <a:pt x="24130" y="199898"/>
                                </a:lnTo>
                                <a:lnTo>
                                  <a:pt x="20955" y="210439"/>
                                </a:lnTo>
                                <a:cubicBezTo>
                                  <a:pt x="19812" y="214249"/>
                                  <a:pt x="16256" y="216789"/>
                                  <a:pt x="12319" y="216789"/>
                                </a:cubicBezTo>
                                <a:cubicBezTo>
                                  <a:pt x="8382" y="216789"/>
                                  <a:pt x="4953" y="214249"/>
                                  <a:pt x="3810" y="210439"/>
                                </a:cubicBezTo>
                                <a:lnTo>
                                  <a:pt x="508" y="199898"/>
                                </a:lnTo>
                                <a:lnTo>
                                  <a:pt x="0" y="196342"/>
                                </a:lnTo>
                                <a:lnTo>
                                  <a:pt x="0" y="12319"/>
                                </a:lnTo>
                                <a:cubicBezTo>
                                  <a:pt x="0" y="5461"/>
                                  <a:pt x="5588" y="0"/>
                                  <a:pt x="123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510299" y="1350632"/>
                            <a:ext cx="54242" cy="203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2" h="203581">
                                <a:moveTo>
                                  <a:pt x="12370" y="0"/>
                                </a:moveTo>
                                <a:cubicBezTo>
                                  <a:pt x="19202" y="0"/>
                                  <a:pt x="24740" y="5588"/>
                                  <a:pt x="24740" y="12446"/>
                                </a:cubicBezTo>
                                <a:lnTo>
                                  <a:pt x="24740" y="49530"/>
                                </a:lnTo>
                                <a:lnTo>
                                  <a:pt x="27572" y="61849"/>
                                </a:lnTo>
                                <a:lnTo>
                                  <a:pt x="31598" y="75311"/>
                                </a:lnTo>
                                <a:lnTo>
                                  <a:pt x="37249" y="90043"/>
                                </a:lnTo>
                                <a:lnTo>
                                  <a:pt x="37313" y="90297"/>
                                </a:lnTo>
                                <a:lnTo>
                                  <a:pt x="42710" y="105029"/>
                                </a:lnTo>
                                <a:lnTo>
                                  <a:pt x="42977" y="105791"/>
                                </a:lnTo>
                                <a:lnTo>
                                  <a:pt x="47295" y="120904"/>
                                </a:lnTo>
                                <a:lnTo>
                                  <a:pt x="47460" y="121666"/>
                                </a:lnTo>
                                <a:lnTo>
                                  <a:pt x="50711" y="136017"/>
                                </a:lnTo>
                                <a:lnTo>
                                  <a:pt x="50914" y="137287"/>
                                </a:lnTo>
                                <a:lnTo>
                                  <a:pt x="52718" y="152019"/>
                                </a:lnTo>
                                <a:lnTo>
                                  <a:pt x="52769" y="152527"/>
                                </a:lnTo>
                                <a:lnTo>
                                  <a:pt x="53848" y="166624"/>
                                </a:lnTo>
                                <a:lnTo>
                                  <a:pt x="53886" y="167259"/>
                                </a:lnTo>
                                <a:lnTo>
                                  <a:pt x="54242" y="181991"/>
                                </a:lnTo>
                                <a:lnTo>
                                  <a:pt x="53772" y="185674"/>
                                </a:lnTo>
                                <a:lnTo>
                                  <a:pt x="50521" y="197104"/>
                                </a:lnTo>
                                <a:cubicBezTo>
                                  <a:pt x="49416" y="200914"/>
                                  <a:pt x="45885" y="203581"/>
                                  <a:pt x="41872" y="203581"/>
                                </a:cubicBezTo>
                                <a:cubicBezTo>
                                  <a:pt x="37871" y="203581"/>
                                  <a:pt x="34341" y="200914"/>
                                  <a:pt x="33236" y="197104"/>
                                </a:cubicBezTo>
                                <a:lnTo>
                                  <a:pt x="29985" y="185674"/>
                                </a:lnTo>
                                <a:lnTo>
                                  <a:pt x="29515" y="182626"/>
                                </a:lnTo>
                                <a:lnTo>
                                  <a:pt x="29172" y="168402"/>
                                </a:lnTo>
                                <a:lnTo>
                                  <a:pt x="28143" y="155067"/>
                                </a:lnTo>
                                <a:lnTo>
                                  <a:pt x="26454" y="141097"/>
                                </a:lnTo>
                                <a:lnTo>
                                  <a:pt x="23343" y="127254"/>
                                </a:lnTo>
                                <a:lnTo>
                                  <a:pt x="19342" y="113284"/>
                                </a:lnTo>
                                <a:lnTo>
                                  <a:pt x="14059" y="98679"/>
                                </a:lnTo>
                                <a:lnTo>
                                  <a:pt x="14122" y="98933"/>
                                </a:lnTo>
                                <a:lnTo>
                                  <a:pt x="8357" y="83820"/>
                                </a:lnTo>
                                <a:lnTo>
                                  <a:pt x="8077" y="82931"/>
                                </a:lnTo>
                                <a:lnTo>
                                  <a:pt x="3759" y="68580"/>
                                </a:lnTo>
                                <a:lnTo>
                                  <a:pt x="3556" y="67691"/>
                                </a:lnTo>
                                <a:lnTo>
                                  <a:pt x="318" y="53721"/>
                                </a:lnTo>
                                <a:lnTo>
                                  <a:pt x="0" y="50927"/>
                                </a:lnTo>
                                <a:lnTo>
                                  <a:pt x="0" y="12446"/>
                                </a:lnTo>
                                <a:cubicBezTo>
                                  <a:pt x="0" y="5588"/>
                                  <a:pt x="5525" y="0"/>
                                  <a:pt x="12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501066" y="1874380"/>
                            <a:ext cx="24727" cy="13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27" h="136144">
                                <a:moveTo>
                                  <a:pt x="12370" y="0"/>
                                </a:moveTo>
                                <a:cubicBezTo>
                                  <a:pt x="19190" y="0"/>
                                  <a:pt x="24727" y="5461"/>
                                  <a:pt x="24727" y="12319"/>
                                </a:cubicBezTo>
                                <a:lnTo>
                                  <a:pt x="24727" y="114173"/>
                                </a:lnTo>
                                <a:lnTo>
                                  <a:pt x="24321" y="117475"/>
                                </a:lnTo>
                                <a:lnTo>
                                  <a:pt x="21057" y="129540"/>
                                </a:lnTo>
                                <a:cubicBezTo>
                                  <a:pt x="19990" y="133477"/>
                                  <a:pt x="16434" y="136144"/>
                                  <a:pt x="12370" y="136144"/>
                                </a:cubicBezTo>
                                <a:cubicBezTo>
                                  <a:pt x="8306" y="136144"/>
                                  <a:pt x="4737" y="133477"/>
                                  <a:pt x="3683" y="129540"/>
                                </a:cubicBezTo>
                                <a:lnTo>
                                  <a:pt x="419" y="117475"/>
                                </a:lnTo>
                                <a:lnTo>
                                  <a:pt x="0" y="114173"/>
                                </a:lnTo>
                                <a:lnTo>
                                  <a:pt x="0" y="12319"/>
                                </a:lnTo>
                                <a:cubicBezTo>
                                  <a:pt x="0" y="5461"/>
                                  <a:pt x="5537" y="0"/>
                                  <a:pt x="12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2320036" y="1246619"/>
                            <a:ext cx="24765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" h="165354">
                                <a:moveTo>
                                  <a:pt x="12319" y="0"/>
                                </a:moveTo>
                                <a:cubicBezTo>
                                  <a:pt x="19177" y="0"/>
                                  <a:pt x="24765" y="5588"/>
                                  <a:pt x="24765" y="12446"/>
                                </a:cubicBezTo>
                                <a:lnTo>
                                  <a:pt x="24765" y="143764"/>
                                </a:lnTo>
                                <a:lnTo>
                                  <a:pt x="24257" y="147066"/>
                                </a:lnTo>
                                <a:lnTo>
                                  <a:pt x="20955" y="158750"/>
                                </a:lnTo>
                                <a:cubicBezTo>
                                  <a:pt x="19939" y="162687"/>
                                  <a:pt x="16383" y="165354"/>
                                  <a:pt x="12319" y="165354"/>
                                </a:cubicBezTo>
                                <a:cubicBezTo>
                                  <a:pt x="8255" y="165354"/>
                                  <a:pt x="4699" y="162687"/>
                                  <a:pt x="3683" y="158750"/>
                                </a:cubicBezTo>
                                <a:lnTo>
                                  <a:pt x="381" y="147066"/>
                                </a:lnTo>
                                <a:lnTo>
                                  <a:pt x="0" y="143764"/>
                                </a:lnTo>
                                <a:lnTo>
                                  <a:pt x="0" y="12446"/>
                                </a:lnTo>
                                <a:cubicBezTo>
                                  <a:pt x="0" y="5588"/>
                                  <a:pt x="5461" y="0"/>
                                  <a:pt x="123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2308479" y="1789417"/>
                            <a:ext cx="36576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227076">
                                <a:moveTo>
                                  <a:pt x="24257" y="0"/>
                                </a:moveTo>
                                <a:cubicBezTo>
                                  <a:pt x="30988" y="0"/>
                                  <a:pt x="36576" y="5588"/>
                                  <a:pt x="36576" y="12446"/>
                                </a:cubicBezTo>
                                <a:lnTo>
                                  <a:pt x="36576" y="172974"/>
                                </a:lnTo>
                                <a:lnTo>
                                  <a:pt x="36195" y="176149"/>
                                </a:lnTo>
                                <a:lnTo>
                                  <a:pt x="32893" y="188341"/>
                                </a:lnTo>
                                <a:lnTo>
                                  <a:pt x="32512" y="189865"/>
                                </a:lnTo>
                                <a:lnTo>
                                  <a:pt x="28194" y="200660"/>
                                </a:lnTo>
                                <a:lnTo>
                                  <a:pt x="28321" y="200025"/>
                                </a:lnTo>
                                <a:lnTo>
                                  <a:pt x="24384" y="211582"/>
                                </a:lnTo>
                                <a:lnTo>
                                  <a:pt x="22225" y="215392"/>
                                </a:lnTo>
                                <a:lnTo>
                                  <a:pt x="16002" y="223012"/>
                                </a:lnTo>
                                <a:cubicBezTo>
                                  <a:pt x="13589" y="225933"/>
                                  <a:pt x="9525" y="227076"/>
                                  <a:pt x="5969" y="225679"/>
                                </a:cubicBezTo>
                                <a:cubicBezTo>
                                  <a:pt x="2413" y="224409"/>
                                  <a:pt x="0" y="220853"/>
                                  <a:pt x="127" y="217043"/>
                                </a:cubicBezTo>
                                <a:lnTo>
                                  <a:pt x="254" y="207264"/>
                                </a:lnTo>
                                <a:lnTo>
                                  <a:pt x="1016" y="203454"/>
                                </a:lnTo>
                                <a:lnTo>
                                  <a:pt x="4953" y="192024"/>
                                </a:lnTo>
                                <a:lnTo>
                                  <a:pt x="5207" y="191389"/>
                                </a:lnTo>
                                <a:lnTo>
                                  <a:pt x="9017" y="181610"/>
                                </a:lnTo>
                                <a:lnTo>
                                  <a:pt x="11811" y="171323"/>
                                </a:lnTo>
                                <a:lnTo>
                                  <a:pt x="11811" y="12446"/>
                                </a:lnTo>
                                <a:cubicBezTo>
                                  <a:pt x="11811" y="5588"/>
                                  <a:pt x="17399" y="0"/>
                                  <a:pt x="2425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104005" y="594538"/>
                            <a:ext cx="42545" cy="1899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CFC58" id="Group 7319" o:spid="_x0000_s1026" style="position:absolute;left:0;text-align:left;margin-left:23.9pt;margin-top:14.1pt;width:327.25pt;height:251.3pt;z-index:251661312;mso-width-relative:margin;mso-height-relative:margin" coordorigin="-92,-1252" coordsize="41557,3192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0" o:spid="_x0000_s1027" type="#_x0000_t75" style="position:absolute;width:667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">
                  <v:imagedata r:id="rId24" o:title=""/>
                </v:shape>
                <v:shape id="Picture 342" o:spid="_x0000_s1028" type="#_x0000_t75" style="position:absolute;top:344;width:6765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">
                  <v:imagedata r:id="rId25" o:title=""/>
                </v:shape>
                <v:shape id="Picture 344" o:spid="_x0000_s1029" type="#_x0000_t75" style="position:absolute;left:6;top:679;width:6751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">
                  <v:imagedata r:id="rId26" o:title=""/>
                </v:shape>
                <v:rect id="Rectangle 345" o:spid="_x0000_s1030" style="position:absolute;left:-92;top:-1252;width:6766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2369CA89" w14:textId="77777777" w:rsidR="00E87907" w:rsidRDefault="00E87907" w:rsidP="00E87907">
                        <w:pPr>
                          <w:spacing w:after="160"/>
                        </w:pPr>
                        <w:r>
                          <w:rPr>
                            <w:color w:val="2F5496"/>
                            <w:sz w:val="26"/>
                          </w:rPr>
                          <w:t>Croquis</w:t>
                        </w:r>
                      </w:p>
                    </w:txbxContent>
                  </v:textbox>
                </v:rect>
                <v:rect id="Rectangle 346" o:spid="_x0000_s1031" style="position:absolute;left:5096;top:12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2C8BB90C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8" o:spid="_x0000_s1032" type="#_x0000_t75" style="position:absolute;left:5089;top:52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">
                  <v:imagedata r:id="rId27" o:title=""/>
                </v:shape>
                <v:shape id="Picture 350" o:spid="_x0000_s1033" type="#_x0000_t75" style="position:absolute;left:5096;top:801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">
                  <v:imagedata r:id="rId27" o:title=""/>
                </v:shape>
                <v:rect id="Rectangle 351" o:spid="_x0000_s1034" style="position:absolute;left:5096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0746BB95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4" o:spid="_x0000_s1035" type="#_x0000_t75" style="position:absolute;left:5416;top:801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">
                  <v:imagedata r:id="rId27" o:title=""/>
                </v:shape>
                <v:rect id="Rectangle 355" o:spid="_x0000_s1036" style="position:absolute;left:5416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3F96FBC6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6" o:spid="_x0000_s1037" style="position:absolute;left:5736;top:10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1E45C10F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8" o:spid="_x0000_s1038" type="#_x0000_t75" style="position:absolute;left:5028;width:503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">
                  <v:imagedata r:id="rId28" o:title=""/>
                </v:shape>
                <v:shape id="Picture 360" o:spid="_x0000_s1039" type="#_x0000_t75" style="position:absolute;left:5028;top:100;width:503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">
                  <v:imagedata r:id="rId28" o:title=""/>
                </v:shape>
                <v:shape id="Picture 362" o:spid="_x0000_s1040" type="#_x0000_t75" style="position:absolute;left:5035;top:191;width:488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">
                  <v:imagedata r:id="rId28" o:title=""/>
                </v:shape>
                <v:rect id="Rectangle 363" o:spid="_x0000_s1041" style="position:absolute;left:5035;top:285;width:495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750C2607" w14:textId="77777777" w:rsidR="00E87907" w:rsidRDefault="00E87907" w:rsidP="00E87907">
                        <w:pPr>
                          <w:spacing w:after="160"/>
                        </w:pPr>
                        <w:r>
                          <w:rPr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" o:spid="_x0000_s1042" style="position:absolute;left:5401;top:4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6E1BC29E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6" o:spid="_x0000_s1043" type="#_x0000_t75" style="position:absolute;left:5401;top:374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">
                  <v:imagedata r:id="rId27" o:title=""/>
                </v:shape>
                <v:rect id="Rectangle 367" o:spid="_x0000_s1044" style="position:absolute;left:5401;top:6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3A060CC7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8" o:spid="_x0000_s1045" style="position:absolute;left:5721;top:6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1524FEFE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0" o:spid="_x0000_s1046" type="#_x0000_t75" style="position:absolute;left:5394;top:283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">
                  <v:imagedata r:id="rId27" o:title=""/>
                </v:shape>
                <v:shape id="Picture 372" o:spid="_x0000_s1047" type="#_x0000_t75" style="position:absolute;left:5401;top:557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">
                  <v:imagedata r:id="rId27" o:title=""/>
                </v:shape>
                <v:rect id="Rectangle 373" o:spid="_x0000_s1048" style="position:absolute;left:5401;top:8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475721CD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6" o:spid="_x0000_s1049" type="#_x0000_t75" style="position:absolute;left:5721;top:557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">
                  <v:imagedata r:id="rId27" o:title=""/>
                </v:shape>
                <v:rect id="Rectangle 377" o:spid="_x0000_s1050" style="position:absolute;left:5721;top:8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74B892E8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8" o:spid="_x0000_s1051" style="position:absolute;left:6041;top:8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67E8BB86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0" o:spid="_x0000_s1052" type="#_x0000_t75" style="position:absolute;left:29895;top:28207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">
                  <v:imagedata r:id="rId27" o:title=""/>
                </v:shape>
                <v:shape id="Picture 382" o:spid="_x0000_s1053" type="#_x0000_t75" style="position:absolute;left:29897;top:28491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">
                  <v:imagedata r:id="rId27" o:title=""/>
                </v:shape>
                <v:shape id="Picture 384" o:spid="_x0000_s1054" type="#_x0000_t75" style="position:absolute;left:29907;top:28766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">
                  <v:imagedata r:id="rId27" o:title=""/>
                </v:shape>
                <v:shape id="Picture 388" o:spid="_x0000_s1055" type="#_x0000_t75" style="position:absolute;left:30217;top:28491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">
                  <v:imagedata r:id="rId27" o:title=""/>
                </v:shape>
                <v:shape id="Picture 390" o:spid="_x0000_s1056" type="#_x0000_t75" style="position:absolute;left:30227;top:28766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">
                  <v:imagedata r:id="rId27" o:title=""/>
                </v:shape>
                <v:shape id="Picture 394" o:spid="_x0000_s1057" type="#_x0000_t75" style="position:absolute;left:30532;top:28766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">
                  <v:imagedata r:id="rId27" o:title=""/>
                </v:shape>
                <v:shape id="Picture 398" o:spid="_x0000_s1058" type="#_x0000_t75" style="position:absolute;top:1818;width:29894;height:27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">
                  <v:imagedata r:id="rId29" o:title=""/>
                </v:shape>
                <v:shape id="Picture 400" o:spid="_x0000_s1059" type="#_x0000_t75" style="position:absolute;left:8853;top:259;width:1388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">
                  <v:imagedata r:id="rId30" o:title=""/>
                </v:shape>
                <v:shape id="Picture 402" o:spid="_x0000_s1060" type="#_x0000_t75" style="position:absolute;left:8853;top:542;width:1388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">
                  <v:imagedata r:id="rId30" o:title=""/>
                </v:shape>
                <v:shape id="Picture 404" o:spid="_x0000_s1061" type="#_x0000_t75" style="position:absolute;left:8860;top:801;width:1388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">
                  <v:imagedata r:id="rId30" o:title=""/>
                </v:shape>
                <v:rect id="Rectangle 405" o:spid="_x0000_s1062" style="position:absolute;left:8863;top:1078;width:1388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666EFD96" w14:textId="77777777" w:rsidR="00E87907" w:rsidRDefault="00E87907" w:rsidP="00E87907">
                        <w:pPr>
                          <w:spacing w:after="160"/>
                        </w:pPr>
                        <w:r>
                          <w:t>Ennemis qui tirent</w:t>
                        </w:r>
                      </w:p>
                    </w:txbxContent>
                  </v:textbox>
                </v:rect>
                <v:shape id="Picture 408" o:spid="_x0000_s1063" type="#_x0000_t75" style="position:absolute;left:19274;top:259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">
                  <v:imagedata r:id="rId27" o:title=""/>
                </v:shape>
                <v:shape id="Picture 410" o:spid="_x0000_s1064" type="#_x0000_t75" style="position:absolute;left:19276;top:542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">
                  <v:imagedata r:id="rId27" o:title=""/>
                </v:shape>
                <v:shape id="Picture 412" o:spid="_x0000_s1065" type="#_x0000_t75" style="position:absolute;left:19284;top:801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">
                  <v:imagedata r:id="rId27" o:title=""/>
                </v:shape>
                <v:rect id="Rectangle 413" o:spid="_x0000_s1066" style="position:absolute;left:19287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4B0351A3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6" o:spid="_x0000_s1067" type="#_x0000_t75" style="position:absolute;left:19596;top:542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">
                  <v:imagedata r:id="rId27" o:title=""/>
                </v:shape>
                <v:shape id="Picture 418" o:spid="_x0000_s1068" type="#_x0000_t75" style="position:absolute;left:19589;top:801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">
                  <v:imagedata r:id="rId27" o:title=""/>
                </v:shape>
                <v:rect id="Rectangle 419" o:spid="_x0000_s1069" style="position:absolute;left:19592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595FB481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2" o:spid="_x0000_s1070" type="#_x0000_t75" style="position:absolute;left:19925;top:801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">
                  <v:imagedata r:id="rId27" o:title=""/>
                </v:shape>
                <v:rect id="Rectangle 423" o:spid="_x0000_s1071" style="position:absolute;left:19927;top:10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479C8DFB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4" o:spid="_x0000_s1072" style="position:absolute;left:20247;top:10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5BFFBD35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5" o:spid="_x0000_s1073" style="position:absolute;left:13966;top:6464;width:368;height:247;visibility:visible;mso-wrap-style:square;v-text-anchor:top" coordsize="3683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" path="m12319,r9398,c24130,,26543,635,28575,2032r4191,2794c35306,6477,36830,9271,36830,12319v,3048,-1524,5842,-4064,7493l28575,22733v-2032,1270,-4445,2032,-6858,2032l12319,24765c5588,24765,,19177,,12319,,5461,5588,,12319,xe" fillcolor="#e71224" stroked="f" strokeweight="0">
                  <v:stroke miterlimit="83231f" joinstyle="miter"/>
                  <v:path arrowok="t" textboxrect="0,0,36830,24765"/>
                </v:shape>
                <v:shape id="Shape 426" o:spid="_x0000_s1074" style="position:absolute;left:10717;top:12933;width:465;height:2739;visibility:visible;mso-wrap-style:square;v-text-anchor:top" coordsize="46482,273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" path="m32512,127c39243,,44958,5461,44958,12319r381,23749l45339,35306r762,9779l46101,45466r381,9398l46482,66040r-762,9271l44958,85090r-127,889l43434,95377r-127,1016l37084,122301r-127,381l33401,136017r127,-381l30226,149098r-2413,13589l27940,162052r-1905,13716l26162,175133r-1143,13970l25019,188849r-762,13716l25019,236474r,16510l24765,255397r-2413,11303c21463,270764,18034,273685,13843,273812v-4191,127,-7874,-2540,-9017,-6604l1778,256159r-381,-2667l762,237236r,-254l,202438r,-762l635,187579r,-254l1651,173228r127,-635l3556,158877r127,-508l6096,144272r127,-635l9525,129921r,-381l13081,116205r,381l19177,90678r-254,889l20320,83058r762,-9525l21082,73406r635,-9271l21717,55753r-381,-9271l21336,46863r-635,-9652l20574,36449,20320,12700c20193,5842,25654,254,32512,127xe" fillcolor="#e71224" stroked="f" strokeweight="0">
                  <v:stroke miterlimit="83231f" joinstyle="miter"/>
                  <v:path arrowok="t" textboxrect="0,0,46482,273939"/>
                </v:shape>
                <v:shape id="Shape 427" o:spid="_x0000_s1075" style="position:absolute;left:10726;top:18369;width:248;height:2168;visibility:visible;mso-wrap-style:square;v-text-anchor:top" coordsize="24765,216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" path="m12319,v6858,,12446,5461,12446,12319l24765,196342r-635,3556l20955,210439v-1143,3810,-4699,6350,-8636,6350c8382,216789,4953,214249,3810,210439l508,199898,,196342,,12319c,5461,5588,,12319,xe" fillcolor="#e71224" stroked="f" strokeweight="0">
                  <v:stroke miterlimit="83231f" joinstyle="miter"/>
                  <v:path arrowok="t" textboxrect="0,0,24765,216789"/>
                </v:shape>
                <v:shape id="Shape 428" o:spid="_x0000_s1076" style="position:absolute;left:5102;top:13506;width:543;height:2036;visibility:visible;mso-wrap-style:square;v-text-anchor:top" coordsize="54242,20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" path="m12370,v6832,,12370,5588,12370,12446l24740,49530r2832,12319l31598,75311r5651,14732l37313,90297r5397,14732l42977,105791r4318,15113l47460,121666r3251,14351l50914,137287r1804,14732l52769,152527r1079,14097l53886,167259r356,14732l53772,185674r-3251,11430c49416,200914,45885,203581,41872,203581v-4001,,-7531,-2667,-8636,-6477l29985,185674r-470,-3048l29172,168402,28143,155067,26454,141097,23343,127254,19342,113284,14059,98679r63,254l8357,83820r-280,-889l3759,68580r-203,-889l318,53721,,50927,,12446c,5588,5525,,12370,xe" fillcolor="#e71224" stroked="f" strokeweight="0">
                  <v:stroke miterlimit="83231f" joinstyle="miter"/>
                  <v:path arrowok="t" textboxrect="0,0,54242,203581"/>
                </v:shape>
                <v:shape id="Shape 429" o:spid="_x0000_s1077" style="position:absolute;left:5010;top:18743;width:247;height:1362;visibility:visible;mso-wrap-style:square;v-text-anchor:top" coordsize="24727,136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" path="m12370,v6820,,12357,5461,12357,12319l24727,114173r-406,3302l21057,129540v-1067,3937,-4623,6604,-8687,6604c8306,136144,4737,133477,3683,129540l419,117475,,114173,,12319c,5461,5537,,12370,xe" fillcolor="#e71224" stroked="f" strokeweight="0">
                  <v:stroke miterlimit="83231f" joinstyle="miter"/>
                  <v:path arrowok="t" textboxrect="0,0,24727,136144"/>
                </v:shape>
                <v:shape id="Shape 430" o:spid="_x0000_s1078" style="position:absolute;left:23200;top:12466;width:248;height:1653;visibility:visible;mso-wrap-style:square;v-text-anchor:top" coordsize="24765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" path="m12319,v6858,,12446,5588,12446,12446l24765,143764r-508,3302l20955,158750v-1016,3937,-4572,6604,-8636,6604c8255,165354,4699,162687,3683,158750l381,147066,,143764,,12446c,5588,5461,,12319,xe" fillcolor="#e71224" stroked="f" strokeweight="0">
                  <v:stroke miterlimit="83231f" joinstyle="miter"/>
                  <v:path arrowok="t" textboxrect="0,0,24765,165354"/>
                </v:shape>
                <v:shape id="Shape 431" o:spid="_x0000_s1079" style="position:absolute;left:23084;top:17894;width:366;height:2270;visibility:visible;mso-wrap-style:square;v-text-anchor:top" coordsize="36576,227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" path="m24257,v6731,,12319,5588,12319,12446l36576,172974r-381,3175l32893,188341r-381,1524l28194,200660r127,-635l24384,211582r-2159,3810l16002,223012v-2413,2921,-6477,4064,-10033,2667c2413,224409,,220853,127,217043r127,-9779l1016,203454,4953,192024r254,-635l9017,181610r2794,-10287l11811,12446c11811,5588,17399,,24257,xe" fillcolor="#e71224" stroked="f" strokeweight="0">
                  <v:stroke miterlimit="83231f" joinstyle="miter"/>
                  <v:path arrowok="t" textboxrect="0,0,36576,227076"/>
                </v:shape>
                <v:shape id="Picture 434" o:spid="_x0000_s1080" type="#_x0000_t75" style="position:absolute;left:41040;top:5945;width:425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">
                  <v:imagedata r:id="rId27" o:title=""/>
                </v:shape>
                <w10:wrap type="topAndBottom"/>
              </v:group>
            </w:pict>
          </mc:Fallback>
        </mc:AlternateContent>
      </w:r>
      <w:r w:rsidR="00E87907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D71768" wp14:editId="5FB6DB9E">
                <wp:simplePos x="0" y="0"/>
                <wp:positionH relativeFrom="column">
                  <wp:posOffset>294005</wp:posOffset>
                </wp:positionH>
                <wp:positionV relativeFrom="paragraph">
                  <wp:posOffset>408305</wp:posOffset>
                </wp:positionV>
                <wp:extent cx="696328" cy="178302"/>
                <wp:effectExtent l="0" t="0" r="2794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28" cy="1783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89B152" id="Rectangle 2" o:spid="_x0000_s1026" style="position:absolute;margin-left:23.15pt;margin-top:32.15pt;width:54.85pt;height:14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" fillcolor="white [3212]" strokecolor="white [3212]" strokeweight="1pt"/>
            </w:pict>
          </mc:Fallback>
        </mc:AlternateContent>
      </w:r>
    </w:p>
    <w:p w14:paraId="4E46EEF5" w14:textId="77777777" w:rsidR="00E87907" w:rsidRPr="00AE7D04" w:rsidRDefault="00E87907" w:rsidP="00E87907">
      <w:pPr>
        <w:spacing w:after="157" w:line="259" w:lineRule="auto"/>
        <w:ind w:left="359" w:right="735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0954834E" w14:textId="273BF9EF" w:rsidR="00AE7D04" w:rsidRPr="00AE7D04" w:rsidRDefault="00AE7D04" w:rsidP="00AE7D04">
      <w:pPr>
        <w:spacing w:line="259" w:lineRule="auto"/>
        <w:ind w:left="42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0A3DEFA7" w14:textId="71BCC9CD" w:rsidR="00AE7D04" w:rsidRPr="00AE7D04" w:rsidRDefault="00AE7D04" w:rsidP="00AE7D04">
      <w:pPr>
        <w:spacing w:after="621" w:line="259" w:lineRule="auto"/>
        <w:ind w:left="42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7439AF2D" w14:textId="77777777" w:rsidR="00E87907" w:rsidRDefault="00E87907" w:rsidP="00E87907">
      <w:pPr>
        <w:spacing w:line="259" w:lineRule="auto"/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</w:pPr>
    </w:p>
    <w:p w14:paraId="6BDDEDC3" w14:textId="77777777" w:rsidR="00E87907" w:rsidRDefault="00AE7D04" w:rsidP="00E87907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Déplacement du vaisseau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</w:t>
      </w:r>
    </w:p>
    <w:p w14:paraId="1AA2FB47" w14:textId="77777777" w:rsidR="00E87907" w:rsidRDefault="00E87907" w:rsidP="00E87907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035AF374" w14:textId="3BF755CA" w:rsidR="00AE7D04" w:rsidRPr="00AE7D04" w:rsidRDefault="00AE7D04" w:rsidP="00E87907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533A6887" w14:textId="52A138BA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72A5AF8B" w14:textId="0D71AF99" w:rsidR="00AE7D04" w:rsidRPr="00AE7D04" w:rsidRDefault="00AE7D04" w:rsidP="00E87907">
      <w:pPr>
        <w:spacing w:after="132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déplacer mon vaisseau à droite et à gauche avec les flèches DROITE </w:t>
      </w:r>
      <w:r w:rsidR="00E8790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et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GAUCHE.    </w:t>
      </w:r>
    </w:p>
    <w:p w14:paraId="594C4AED" w14:textId="599A6C56" w:rsidR="00AE7D04" w:rsidRPr="00AE7D04" w:rsidRDefault="00AE7D04" w:rsidP="00AE7D04">
      <w:pPr>
        <w:spacing w:after="317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5EE3585D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1B34405F" w14:textId="6D4358B6" w:rsidR="00986BF5" w:rsidRDefault="004F5685" w:rsidP="00AE7D04">
      <w:pPr>
        <w:numPr>
          <w:ilvl w:val="0"/>
          <w:numId w:val="30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la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flèche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directionnelle </w:t>
      </w:r>
      <w:r w:rsidR="00986BF5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de 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DROITE déplace le vaisseau à droit</w:t>
      </w:r>
      <w:r w:rsidR="00986BF5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52C1C1B3" w14:textId="6FC84178" w:rsidR="00AE7D04" w:rsidRPr="00AE7D04" w:rsidRDefault="00986BF5" w:rsidP="00AE7D04">
      <w:pPr>
        <w:numPr>
          <w:ilvl w:val="0"/>
          <w:numId w:val="30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la flèche directionnelle de GAUCHE déplace le vaisseau à gauche</w:t>
      </w:r>
      <w:r w:rsidR="004579D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6E30C8AA" w14:textId="77777777" w:rsidR="00AE7D04" w:rsidRPr="00AE7D04" w:rsidRDefault="00AE7D04" w:rsidP="00AE7D04">
      <w:pPr>
        <w:numPr>
          <w:ilvl w:val="0"/>
          <w:numId w:val="30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le vaisseau arrive au bout de l’écran de la console il s’arrête.    </w:t>
      </w:r>
    </w:p>
    <w:p w14:paraId="608F1D63" w14:textId="77777777" w:rsidR="00AE7D04" w:rsidRPr="00AE7D04" w:rsidRDefault="00AE7D04" w:rsidP="00AE7D04">
      <w:pPr>
        <w:spacing w:line="259" w:lineRule="auto"/>
        <w:ind w:right="5124"/>
        <w:jc w:val="right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lastRenderedPageBreak/>
        <w:drawing>
          <wp:inline distT="0" distB="0" distL="0" distR="0" wp14:anchorId="0778CCFC" wp14:editId="405C83E3">
            <wp:extent cx="3014218" cy="2694305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4218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6D675413" w14:textId="77777777" w:rsidR="00AE7D04" w:rsidRPr="00AE7D04" w:rsidRDefault="00AE7D04" w:rsidP="00AE7D04">
      <w:pPr>
        <w:spacing w:after="153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3011596F" w14:textId="77777777" w:rsidR="00AE7D04" w:rsidRPr="00AE7D04" w:rsidRDefault="00AE7D04" w:rsidP="00AE7D04">
      <w:pPr>
        <w:spacing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4A0CCF8" w14:textId="77777777" w:rsidR="00AE7D04" w:rsidRPr="00AE7D04" w:rsidRDefault="00AE7D04" w:rsidP="00AE7D04">
      <w:pPr>
        <w:spacing w:after="624"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47E4112C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Tirer avec le vaisseau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13739EFA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55A69611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72D7DB52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</w:t>
      </w:r>
    </w:p>
    <w:p w14:paraId="5E05CE20" w14:textId="1CA5B97B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jeu, je veux pouvoir tirer.    </w:t>
      </w:r>
    </w:p>
    <w:p w14:paraId="1FC18CDA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me défendre.    </w:t>
      </w:r>
    </w:p>
    <w:p w14:paraId="5F4537E6" w14:textId="77777777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7D7E4EF0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18B5488B" w14:textId="603D4D74" w:rsidR="00AE7D04" w:rsidRDefault="00483740" w:rsidP="00D21E09">
      <w:pPr>
        <w:numPr>
          <w:ilvl w:val="0"/>
          <w:numId w:val="31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le joueur appuie sur la flèche directionnelle du haut</w:t>
      </w:r>
      <w:r w:rsidR="005A223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 le vaisseau tire.</w:t>
      </w:r>
    </w:p>
    <w:p w14:paraId="2AD13368" w14:textId="29C76194" w:rsidR="004952CB" w:rsidRDefault="004952CB" w:rsidP="00D21E09">
      <w:pPr>
        <w:numPr>
          <w:ilvl w:val="0"/>
          <w:numId w:val="31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Le laser avance en ligne droite vers le haut, pendant que les aliens et le canon peuvent bouger</w:t>
      </w:r>
    </w:p>
    <w:p w14:paraId="3A118EFD" w14:textId="77777777" w:rsidR="004952CB" w:rsidRPr="00AE7D04" w:rsidRDefault="004952CB" w:rsidP="00D21E09">
      <w:pPr>
        <w:numPr>
          <w:ilvl w:val="0"/>
          <w:numId w:val="31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Avec 5 missiles en vol, quand je frappe la flèche du haut, il ne se passe rien</w:t>
      </w:r>
    </w:p>
    <w:p w14:paraId="68E42737" w14:textId="6641B41D" w:rsidR="00AE7D04" w:rsidRPr="00AE7D04" w:rsidRDefault="00850DED" w:rsidP="0011750A">
      <w:pPr>
        <w:spacing w:after="157" w:line="259" w:lineRule="auto"/>
        <w:ind w:left="485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anchor distT="0" distB="0" distL="114300" distR="114300" simplePos="0" relativeHeight="251662336" behindDoc="1" locked="0" layoutInCell="1" allowOverlap="1" wp14:anchorId="383C78FA" wp14:editId="79FBBE01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2824480" cy="2366645"/>
            <wp:effectExtent l="0" t="0" r="0" b="0"/>
            <wp:wrapTight wrapText="bothSides">
              <wp:wrapPolygon edited="0">
                <wp:start x="0" y="0"/>
                <wp:lineTo x="0" y="21386"/>
                <wp:lineTo x="21415" y="21386"/>
                <wp:lineTo x="21415" y="0"/>
                <wp:lineTo x="0" y="0"/>
              </wp:wrapPolygon>
            </wp:wrapTight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br w:type="page"/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 xml:space="preserve">     </w:t>
      </w:r>
    </w:p>
    <w:p w14:paraId="13C163A4" w14:textId="1349469C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Changer la difficulté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7D184B50" w14:textId="29A8C312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80E39DE" w14:textId="3BE4C0D0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44CED297" w14:textId="2EBE1DDD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4D71B5A2" w14:textId="2D999FD4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pouvoir changer le paramètre de la difficulté dans le bouton option qui est sur le menu principal.    </w:t>
      </w:r>
    </w:p>
    <w:p w14:paraId="1E51EC55" w14:textId="6361337D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47E4429C" w14:textId="613B5154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1ADC2A53" w14:textId="34A8C99D" w:rsidR="00AE7D04" w:rsidRPr="00AE7D04" w:rsidRDefault="00F15EBB" w:rsidP="00AE7D04">
      <w:pPr>
        <w:numPr>
          <w:ilvl w:val="0"/>
          <w:numId w:val="32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 le bouton de la difficulté est présent.</w:t>
      </w:r>
    </w:p>
    <w:p w14:paraId="20258E72" w14:textId="5708C1DE" w:rsidR="004952CB" w:rsidRPr="00AE7D04" w:rsidRDefault="004952CB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 en difficulté Padawan, quand le joueur sélectionne et appuie sur le bouton difficulté, le texte affiche la Jedi.</w:t>
      </w:r>
    </w:p>
    <w:p w14:paraId="63509BF2" w14:textId="69F12556" w:rsidR="004952CB" w:rsidRDefault="004952CB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 en difficulté</w:t>
      </w:r>
      <w:r w:rsidR="00F53D9D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Jedi, quand le joueur sélectionne et appuie sur le bouton difficulté, le texte affiche la Padawan.</w:t>
      </w:r>
    </w:p>
    <w:p w14:paraId="67774529" w14:textId="519F6D75" w:rsidR="004952CB" w:rsidRDefault="004952CB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Quand je presse ESC, on retourne au menu principal</w:t>
      </w:r>
    </w:p>
    <w:p w14:paraId="6C3700F6" w14:textId="070FED89" w:rsidR="004952CB" w:rsidRPr="00AE7D04" w:rsidRDefault="00850DED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anchor distT="0" distB="0" distL="114300" distR="114300" simplePos="0" relativeHeight="251663360" behindDoc="1" locked="0" layoutInCell="1" allowOverlap="1" wp14:anchorId="469381C2" wp14:editId="1DE317CF">
            <wp:simplePos x="0" y="0"/>
            <wp:positionH relativeFrom="margin">
              <wp:posOffset>69215</wp:posOffset>
            </wp:positionH>
            <wp:positionV relativeFrom="paragraph">
              <wp:posOffset>1749425</wp:posOffset>
            </wp:positionV>
            <wp:extent cx="4713605" cy="3787775"/>
            <wp:effectExtent l="0" t="0" r="0" b="3175"/>
            <wp:wrapTight wrapText="bothSides">
              <wp:wrapPolygon edited="0">
                <wp:start x="0" y="0"/>
                <wp:lineTo x="0" y="21509"/>
                <wp:lineTo x="21475" y="21509"/>
                <wp:lineTo x="21475" y="0"/>
                <wp:lineTo x="0" y="0"/>
              </wp:wrapPolygon>
            </wp:wrapTight>
            <wp:docPr id="547" name="Pictur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2CB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je quitte options et que j’y reviens, </w:t>
      </w:r>
      <w:r w:rsidR="0061559F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la difficulté</w:t>
      </w:r>
      <w:r w:rsidR="004952CB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est la même que quand j’ai quitté</w:t>
      </w:r>
    </w:p>
    <w:p w14:paraId="64134B48" w14:textId="77777777" w:rsidR="004952CB" w:rsidRPr="00AE7D04" w:rsidRDefault="004952CB" w:rsidP="00850DED">
      <w:pPr>
        <w:spacing w:after="157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sectPr w:rsidR="004952CB" w:rsidRPr="00AE7D04" w:rsidSect="00850DED">
          <w:headerReference w:type="even" r:id="rId34"/>
          <w:headerReference w:type="default" r:id="rId35"/>
          <w:headerReference w:type="first" r:id="rId36"/>
          <w:pgSz w:w="11906" w:h="16838"/>
          <w:pgMar w:top="567" w:right="1179" w:bottom="675" w:left="765" w:header="284" w:footer="284" w:gutter="0"/>
          <w:cols w:space="720"/>
          <w:docGrid w:linePitch="326"/>
        </w:sectPr>
      </w:pPr>
    </w:p>
    <w:p w14:paraId="10EEFE96" w14:textId="735B0D08" w:rsidR="00AE7D04" w:rsidRPr="00AE7D04" w:rsidRDefault="00AE7D04" w:rsidP="00AE7D04">
      <w:pPr>
        <w:spacing w:after="382" w:line="259" w:lineRule="auto"/>
        <w:ind w:right="1688"/>
        <w:jc w:val="right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 xml:space="preserve">    </w:t>
      </w:r>
    </w:p>
    <w:p w14:paraId="3BA97877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Enlever le son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6F7F3B01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7F078407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5E610BAF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pouvoir enlever le son du jeu avant de jouer.    </w:t>
      </w:r>
    </w:p>
    <w:p w14:paraId="4C0A1E40" w14:textId="77777777" w:rsidR="00AE7D04" w:rsidRPr="00AE7D04" w:rsidRDefault="00AE7D04" w:rsidP="00AE7D04">
      <w:pPr>
        <w:spacing w:after="317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jouer sans que le prof s’en aperçoive.    </w:t>
      </w:r>
    </w:p>
    <w:p w14:paraId="3B3769BF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 d’acceptance    </w:t>
      </w:r>
    </w:p>
    <w:p w14:paraId="5F39E7B5" w14:textId="4B8E306E" w:rsidR="00AE7D04" w:rsidRDefault="00C53114" w:rsidP="00AE7D04">
      <w:pPr>
        <w:numPr>
          <w:ilvl w:val="0"/>
          <w:numId w:val="33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</w:t>
      </w:r>
      <w:r w:rsidR="00571038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 quand le joueur sélectionne et</w:t>
      </w:r>
      <w:r w:rsidR="006D2A9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 w:rsidR="00C74CAF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appuie sur </w:t>
      </w:r>
      <w:r w:rsidR="006A425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le bouton son, le texte affiche </w:t>
      </w:r>
      <w:r w:rsidR="00530CD1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OFF</w:t>
      </w:r>
      <w:r w:rsidR="00571038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</w:p>
    <w:p w14:paraId="28E4BC36" w14:textId="07D442B7" w:rsidR="00C75CE0" w:rsidRPr="00AE7D04" w:rsidRDefault="00C75CE0" w:rsidP="00AE7D04">
      <w:pPr>
        <w:numPr>
          <w:ilvl w:val="0"/>
          <w:numId w:val="33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options, quand le joueur sélectionne et appuie sur le bouton son, la musique s’arr</w:t>
      </w:r>
      <w:r w:rsidR="00F1384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ête</w:t>
      </w:r>
    </w:p>
    <w:p w14:paraId="4B7AE98A" w14:textId="6320A279" w:rsidR="00AE7D04" w:rsidRPr="00AE7D04" w:rsidRDefault="00AE7D04" w:rsidP="00530CD1">
      <w:pPr>
        <w:spacing w:after="157"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455E245B" w14:textId="272D9DFE" w:rsidR="00AE7D04" w:rsidRPr="00AE7D04" w:rsidRDefault="00D21E09" w:rsidP="00AE7D04">
      <w:pPr>
        <w:spacing w:after="150" w:line="259" w:lineRule="auto"/>
        <w:ind w:left="37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12E661" wp14:editId="20631969">
                <wp:simplePos x="0" y="0"/>
                <wp:positionH relativeFrom="column">
                  <wp:posOffset>-52705</wp:posOffset>
                </wp:positionH>
                <wp:positionV relativeFrom="paragraph">
                  <wp:posOffset>4038600</wp:posOffset>
                </wp:positionV>
                <wp:extent cx="3171825" cy="28575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98F16" id="Rectangle 3" o:spid="_x0000_s1026" style="position:absolute;margin-left:-4.15pt;margin-top:318pt;width:249.75pt;height:2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" fillcolor="white [3212]" strokecolor="white [3212]" strokeweight="1pt"/>
            </w:pict>
          </mc:Fallback>
        </mc:AlternateContent>
      </w:r>
      <w:r w:rsidR="00AE7D04"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426BC576" wp14:editId="4C3DE4C2">
            <wp:extent cx="4718304" cy="4285488"/>
            <wp:effectExtent l="0" t="0" r="6350" b="1270"/>
            <wp:docPr id="7283" name="Picture 7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" name="Picture 728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8D00" w14:textId="77777777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7668C5AF" w14:textId="77777777" w:rsidR="00AE7D04" w:rsidRPr="00AE7D04" w:rsidRDefault="00AE7D04" w:rsidP="003A15E6">
      <w:pPr>
        <w:rPr>
          <w:lang w:val="fr-CH"/>
        </w:rPr>
      </w:pPr>
    </w:p>
    <w:p w14:paraId="60F66EE6" w14:textId="628DCA3D" w:rsidR="00F53ED8" w:rsidRDefault="00F53ED8" w:rsidP="003E60F7">
      <w:pPr>
        <w:pStyle w:val="Titre1"/>
      </w:pPr>
      <w:bookmarkStart w:id="4" w:name="_Toc114999697"/>
      <w:r w:rsidRPr="00791020">
        <w:lastRenderedPageBreak/>
        <w:t>Planification</w:t>
      </w:r>
      <w:r w:rsidR="003A15E6" w:rsidRPr="003E60F7">
        <w:t xml:space="preserve"> initiale</w:t>
      </w:r>
      <w:bookmarkEnd w:id="4"/>
    </w:p>
    <w:p w14:paraId="74946B63" w14:textId="641E1B87" w:rsidR="007B7736" w:rsidRPr="00EC28AB" w:rsidRDefault="007B7736" w:rsidP="007B7736">
      <w:pPr>
        <w:rPr>
          <w:rStyle w:val="lev"/>
          <w:color w:val="4472C4" w:themeColor="accent1"/>
        </w:rPr>
      </w:pPr>
      <w:r w:rsidRPr="00EC28AB">
        <w:rPr>
          <w:rStyle w:val="lev"/>
          <w:color w:val="4472C4" w:themeColor="accent1"/>
        </w:rPr>
        <w:t>Début du projet (</w:t>
      </w:r>
      <w:r w:rsidR="00EC28AB">
        <w:rPr>
          <w:rStyle w:val="lev"/>
          <w:color w:val="4472C4" w:themeColor="accent1"/>
        </w:rPr>
        <w:t>29.08</w:t>
      </w:r>
      <w:r w:rsidRPr="00EC28AB">
        <w:rPr>
          <w:rStyle w:val="lev"/>
          <w:color w:val="4472C4" w:themeColor="accent1"/>
        </w:rPr>
        <w:t>)</w:t>
      </w:r>
    </w:p>
    <w:p w14:paraId="05601417" w14:textId="77777777" w:rsidR="00AE7D04" w:rsidRPr="00AE7D04" w:rsidRDefault="00AE7D04" w:rsidP="00AE7D04"/>
    <w:p w14:paraId="5149D18E" w14:textId="7F5E2FA2" w:rsidR="007B7736" w:rsidRPr="007B7736" w:rsidRDefault="007B7736" w:rsidP="007B7736">
      <w:pPr>
        <w:rPr>
          <w:rStyle w:val="lev"/>
        </w:rPr>
      </w:pPr>
      <w:r>
        <w:t xml:space="preserve">    </w:t>
      </w:r>
      <w:r w:rsidRPr="007B7736">
        <w:rPr>
          <w:rStyle w:val="lev"/>
          <w:color w:val="4472C4" w:themeColor="accent1"/>
        </w:rPr>
        <w:t xml:space="preserve">FONCTIONNALITES POUR LA BETA 1 </w:t>
      </w:r>
      <w:r>
        <w:rPr>
          <w:rStyle w:val="lev"/>
          <w:color w:val="4472C4" w:themeColor="accent1"/>
        </w:rPr>
        <w:t>(7.11</w:t>
      </w:r>
      <w:proofErr w:type="gramStart"/>
      <w:r>
        <w:rPr>
          <w:rStyle w:val="lev"/>
          <w:color w:val="4472C4" w:themeColor="accent1"/>
        </w:rPr>
        <w:t>)</w:t>
      </w:r>
      <w:r w:rsidRPr="007B7736">
        <w:rPr>
          <w:rStyle w:val="lev"/>
          <w:color w:val="4472C4" w:themeColor="accent1"/>
        </w:rPr>
        <w:t>:</w:t>
      </w:r>
      <w:proofErr w:type="gramEnd"/>
    </w:p>
    <w:p w14:paraId="17F904C3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Menu principal    </w:t>
      </w:r>
    </w:p>
    <w:p w14:paraId="7514A4FB" w14:textId="77777777" w:rsidR="007B7736" w:rsidRDefault="007B7736" w:rsidP="007B7736">
      <w:r>
        <w:t xml:space="preserve">  </w:t>
      </w:r>
    </w:p>
    <w:p w14:paraId="340A2CF7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Changer la difficulté    </w:t>
      </w:r>
    </w:p>
    <w:p w14:paraId="15EE030F" w14:textId="452D2E6A" w:rsidR="007B7736" w:rsidRDefault="007B7736" w:rsidP="007B7736">
      <w:r>
        <w:tab/>
        <w:t xml:space="preserve">  </w:t>
      </w:r>
    </w:p>
    <w:p w14:paraId="66F80E92" w14:textId="77777777" w:rsidR="007B7736" w:rsidRDefault="007B7736" w:rsidP="007B7736">
      <w:r>
        <w:t xml:space="preserve"> </w:t>
      </w:r>
    </w:p>
    <w:p w14:paraId="0BC8F62E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Enlever le son    </w:t>
      </w:r>
    </w:p>
    <w:p w14:paraId="0A2BA52B" w14:textId="77777777" w:rsidR="007B7736" w:rsidRDefault="007B7736" w:rsidP="007B7736">
      <w:r>
        <w:t xml:space="preserve">    </w:t>
      </w:r>
    </w:p>
    <w:p w14:paraId="476C2801" w14:textId="77777777" w:rsidR="007B7736" w:rsidRDefault="007B7736" w:rsidP="007B7736">
      <w:r>
        <w:t xml:space="preserve">    </w:t>
      </w:r>
    </w:p>
    <w:p w14:paraId="1B478FD9" w14:textId="7152E58E" w:rsidR="007B7736" w:rsidRPr="007B7736" w:rsidRDefault="007B7736" w:rsidP="007B7736">
      <w:pPr>
        <w:rPr>
          <w:rStyle w:val="lev"/>
          <w:color w:val="4472C4" w:themeColor="accent1"/>
        </w:rPr>
      </w:pPr>
      <w:r w:rsidRPr="007B7736">
        <w:rPr>
          <w:rStyle w:val="lev"/>
          <w:color w:val="4472C4" w:themeColor="accent1"/>
        </w:rPr>
        <w:t xml:space="preserve">FONCTIONNALITES POUR LA BETA 2 </w:t>
      </w:r>
      <w:r>
        <w:rPr>
          <w:rStyle w:val="lev"/>
          <w:color w:val="4472C4" w:themeColor="accent1"/>
        </w:rPr>
        <w:t>(28.11</w:t>
      </w:r>
      <w:proofErr w:type="gramStart"/>
      <w:r>
        <w:rPr>
          <w:rStyle w:val="lev"/>
          <w:color w:val="4472C4" w:themeColor="accent1"/>
        </w:rPr>
        <w:t>)</w:t>
      </w:r>
      <w:r w:rsidRPr="007B7736">
        <w:rPr>
          <w:rStyle w:val="lev"/>
          <w:color w:val="4472C4" w:themeColor="accent1"/>
        </w:rPr>
        <w:t>:</w:t>
      </w:r>
      <w:proofErr w:type="gramEnd"/>
      <w:r w:rsidRPr="007B7736">
        <w:rPr>
          <w:rStyle w:val="lev"/>
          <w:color w:val="4472C4" w:themeColor="accent1"/>
        </w:rPr>
        <w:t xml:space="preserve">    </w:t>
      </w:r>
    </w:p>
    <w:p w14:paraId="23663760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Tirer avec le vaisseau    </w:t>
      </w:r>
    </w:p>
    <w:p w14:paraId="521D3CCA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Menu pause    </w:t>
      </w:r>
    </w:p>
    <w:p w14:paraId="3416AEF3" w14:textId="77777777" w:rsidR="007B7736" w:rsidRDefault="007B7736" w:rsidP="007B7736">
      <w:r>
        <w:t xml:space="preserve">    </w:t>
      </w:r>
    </w:p>
    <w:p w14:paraId="65427D56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Tirer sur les ennemis    </w:t>
      </w:r>
    </w:p>
    <w:p w14:paraId="23645DBB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Ennemis qui tirent    </w:t>
      </w:r>
    </w:p>
    <w:p w14:paraId="24B57F90" w14:textId="03F8FFE6" w:rsidR="007B7736" w:rsidRPr="00A85E47" w:rsidRDefault="0086352B" w:rsidP="007B7736">
      <w:pPr>
        <w:rPr>
          <w:b/>
          <w:bCs/>
        </w:rPr>
      </w:pPr>
      <w:r w:rsidRPr="007B7736">
        <w:rPr>
          <w:rStyle w:val="lev"/>
        </w:rPr>
        <w:t xml:space="preserve">Déplacement du vaisseau    </w:t>
      </w:r>
      <w:r w:rsidR="007B7736">
        <w:t xml:space="preserve">    </w:t>
      </w:r>
    </w:p>
    <w:p w14:paraId="50C77371" w14:textId="77777777" w:rsidR="007B7736" w:rsidRDefault="007B7736" w:rsidP="007B7736">
      <w:pPr>
        <w:rPr>
          <w:rStyle w:val="lev"/>
        </w:rPr>
      </w:pPr>
    </w:p>
    <w:p w14:paraId="61EB7A99" w14:textId="25F55B9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Game Over    </w:t>
      </w:r>
    </w:p>
    <w:p w14:paraId="7B3A29A3" w14:textId="015C5186" w:rsidR="00EC28AB" w:rsidRDefault="00EC28AB" w:rsidP="007B7736"/>
    <w:p w14:paraId="4DB0262B" w14:textId="108D2E26" w:rsidR="00EC28AB" w:rsidRPr="00EC28AB" w:rsidRDefault="00EC28AB" w:rsidP="007B7736">
      <w:pPr>
        <w:rPr>
          <w:rStyle w:val="lev"/>
          <w:color w:val="4472C4" w:themeColor="accent1"/>
        </w:rPr>
      </w:pPr>
      <w:r w:rsidRPr="00EC28AB">
        <w:rPr>
          <w:rStyle w:val="lev"/>
          <w:color w:val="4472C4" w:themeColor="accent1"/>
        </w:rPr>
        <w:t>Date de fin de projet (</w:t>
      </w:r>
      <w:r>
        <w:rPr>
          <w:rStyle w:val="lev"/>
          <w:color w:val="4472C4" w:themeColor="accent1"/>
        </w:rPr>
        <w:t>19.12</w:t>
      </w:r>
      <w:r w:rsidRPr="00EC28AB">
        <w:rPr>
          <w:rStyle w:val="lev"/>
          <w:color w:val="4472C4" w:themeColor="accent1"/>
        </w:rPr>
        <w:t>)</w:t>
      </w:r>
    </w:p>
    <w:p w14:paraId="78D1D87C" w14:textId="77777777" w:rsidR="00E12330" w:rsidRPr="00791020" w:rsidRDefault="00E12330" w:rsidP="00930260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256B0C94" w14:textId="34F3BCFA" w:rsidR="0011188A" w:rsidRDefault="0011188A" w:rsidP="003E60F7">
      <w:pPr>
        <w:pStyle w:val="Titre1"/>
      </w:pPr>
      <w:bookmarkStart w:id="5" w:name="_Toc114999698"/>
      <w:r>
        <w:t>Analyse Technique</w:t>
      </w:r>
      <w:bookmarkEnd w:id="5"/>
    </w:p>
    <w:p w14:paraId="05A592D9" w14:textId="3BFF4202" w:rsidR="001B26C6" w:rsidRDefault="001B26C6" w:rsidP="001B26C6"/>
    <w:p w14:paraId="4A9422E3" w14:textId="603A3971" w:rsidR="001B26C6" w:rsidRPr="001B26C6" w:rsidRDefault="001B26C6" w:rsidP="001B26C6">
      <w:pPr>
        <w:rPr>
          <w:rStyle w:val="lev"/>
        </w:rPr>
      </w:pPr>
      <w:r w:rsidRPr="001B26C6">
        <w:rPr>
          <w:rStyle w:val="lev"/>
          <w:color w:val="4472C4" w:themeColor="accent1"/>
        </w:rPr>
        <w:t>Diagramme de Classe</w:t>
      </w:r>
    </w:p>
    <w:p w14:paraId="16CE433D" w14:textId="1D21E192" w:rsidR="0011188A" w:rsidRDefault="002A23B3" w:rsidP="0011188A">
      <w:r>
        <w:rPr>
          <w:i/>
          <w:iCs/>
          <w:noProof/>
          <w:szCs w:val="14"/>
        </w:rPr>
        <w:lastRenderedPageBreak/>
        <w:drawing>
          <wp:inline distT="0" distB="0" distL="0" distR="0" wp14:anchorId="37D76F30" wp14:editId="5ED15369">
            <wp:extent cx="5750560" cy="5140960"/>
            <wp:effectExtent l="0" t="0" r="254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3ADA" w14:textId="02DCC955" w:rsidR="0011188A" w:rsidRDefault="0011188A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27C39FD" w14:textId="59438DED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89FB340" w14:textId="409601AA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5CAAA01" w14:textId="0B5B2BA4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5E001A0" w14:textId="30649A08" w:rsidR="00D75EC6" w:rsidRPr="001B26C6" w:rsidRDefault="00D75EC6" w:rsidP="00D75EC6">
      <w:pPr>
        <w:rPr>
          <w:rStyle w:val="lev"/>
        </w:rPr>
      </w:pPr>
      <w:r w:rsidRPr="001B26C6">
        <w:rPr>
          <w:rStyle w:val="lev"/>
          <w:color w:val="4472C4" w:themeColor="accent1"/>
        </w:rPr>
        <w:t xml:space="preserve">Diagramme de </w:t>
      </w:r>
      <w:r>
        <w:rPr>
          <w:rStyle w:val="lev"/>
          <w:color w:val="4472C4" w:themeColor="accent1"/>
        </w:rPr>
        <w:t>UML 1</w:t>
      </w:r>
    </w:p>
    <w:p w14:paraId="28320223" w14:textId="1E75E772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noProof/>
          <w:sz w:val="24"/>
          <w:szCs w:val="14"/>
          <w:lang w:val="fr-CH"/>
        </w:rPr>
        <w:lastRenderedPageBreak/>
        <w:drawing>
          <wp:inline distT="0" distB="0" distL="0" distR="0" wp14:anchorId="7AFE9F07" wp14:editId="0C401B8B">
            <wp:extent cx="5753100" cy="55435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BF48" w14:textId="3182EFD8" w:rsidR="00D75EC6" w:rsidRDefault="00D75E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39CF7C6" w14:textId="3B06571C" w:rsidR="00D75EC6" w:rsidRPr="001B26C6" w:rsidRDefault="00D75EC6" w:rsidP="00D75EC6">
      <w:pPr>
        <w:rPr>
          <w:rStyle w:val="lev"/>
        </w:rPr>
      </w:pPr>
      <w:r w:rsidRPr="001B26C6">
        <w:rPr>
          <w:rStyle w:val="lev"/>
          <w:color w:val="4472C4" w:themeColor="accent1"/>
        </w:rPr>
        <w:lastRenderedPageBreak/>
        <w:t xml:space="preserve">Diagramme </w:t>
      </w:r>
      <w:r>
        <w:rPr>
          <w:rStyle w:val="lev"/>
          <w:color w:val="4472C4" w:themeColor="accent1"/>
        </w:rPr>
        <w:t>UML 2</w:t>
      </w:r>
      <w:r>
        <w:rPr>
          <w:rStyle w:val="lev"/>
          <w:noProof/>
          <w:color w:val="4472C4" w:themeColor="accent1"/>
          <w:lang w:val="fr-CH" w:eastAsia="fr-CH"/>
        </w:rPr>
        <w:drawing>
          <wp:inline distT="0" distB="0" distL="0" distR="0" wp14:anchorId="6DA12609" wp14:editId="77CBC16B">
            <wp:extent cx="5753100" cy="4876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FE46" w14:textId="77777777" w:rsidR="00D75EC6" w:rsidRPr="00D75EC6" w:rsidRDefault="00D75E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E3C7FCE" w14:textId="77777777" w:rsidR="00AA0785" w:rsidRPr="00791020" w:rsidRDefault="003E60F7" w:rsidP="003E60F7">
      <w:pPr>
        <w:pStyle w:val="Titre1"/>
      </w:pPr>
      <w:bookmarkStart w:id="6" w:name="_Toc114999699"/>
      <w:r>
        <w:t>Environnement de travail</w:t>
      </w:r>
      <w:bookmarkEnd w:id="6"/>
    </w:p>
    <w:p w14:paraId="51FFEE09" w14:textId="156EAF8A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250F0B6" w14:textId="2E80896C" w:rsidR="004D14FF" w:rsidRDefault="005C7384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</w:t>
      </w:r>
      <w:r w:rsidR="00B22AC3">
        <w:rPr>
          <w:rFonts w:ascii="Arial" w:hAnsi="Arial" w:cs="Arial"/>
          <w:iCs/>
          <w:sz w:val="24"/>
        </w:rPr>
        <w:t>’</w:t>
      </w:r>
      <w:r>
        <w:rPr>
          <w:rFonts w:ascii="Arial" w:hAnsi="Arial" w:cs="Arial"/>
          <w:iCs/>
          <w:sz w:val="24"/>
        </w:rPr>
        <w:t xml:space="preserve">ordinateur utilisé </w:t>
      </w:r>
      <w:r w:rsidR="00B22AC3">
        <w:rPr>
          <w:rFonts w:ascii="Arial" w:hAnsi="Arial" w:cs="Arial"/>
          <w:iCs/>
          <w:sz w:val="24"/>
        </w:rPr>
        <w:t xml:space="preserve">est </w:t>
      </w:r>
      <w:r>
        <w:rPr>
          <w:rFonts w:ascii="Arial" w:hAnsi="Arial" w:cs="Arial"/>
          <w:iCs/>
          <w:sz w:val="24"/>
        </w:rPr>
        <w:t xml:space="preserve">fourni à l’ETML </w:t>
      </w:r>
      <w:r w:rsidR="00CB7109">
        <w:rPr>
          <w:rFonts w:ascii="Arial" w:hAnsi="Arial" w:cs="Arial"/>
          <w:iCs/>
          <w:sz w:val="24"/>
        </w:rPr>
        <w:t>sous le système d’exploitation Windows 10. Avec deux écran DELL.</w:t>
      </w:r>
      <w:r w:rsidR="00B22AC3">
        <w:rPr>
          <w:rFonts w:ascii="Arial" w:hAnsi="Arial" w:cs="Arial"/>
          <w:iCs/>
          <w:sz w:val="24"/>
        </w:rPr>
        <w:t xml:space="preserve"> (</w:t>
      </w:r>
      <w:r w:rsidR="00F773B7">
        <w:rPr>
          <w:rFonts w:ascii="Arial" w:hAnsi="Arial" w:cs="Arial"/>
          <w:iCs/>
          <w:sz w:val="24"/>
        </w:rPr>
        <w:t>INF-A11-M206</w:t>
      </w:r>
      <w:r w:rsidR="00B22AC3">
        <w:rPr>
          <w:rFonts w:ascii="Arial" w:hAnsi="Arial" w:cs="Arial"/>
          <w:iCs/>
          <w:sz w:val="24"/>
        </w:rPr>
        <w:t>)</w:t>
      </w:r>
      <w:r w:rsidR="00B725CA">
        <w:rPr>
          <w:rFonts w:ascii="Arial" w:hAnsi="Arial" w:cs="Arial"/>
          <w:iCs/>
          <w:sz w:val="24"/>
        </w:rPr>
        <w:t xml:space="preserve">. </w:t>
      </w:r>
      <w:r w:rsidR="00CB7109">
        <w:rPr>
          <w:rFonts w:ascii="Arial" w:hAnsi="Arial" w:cs="Arial"/>
          <w:iCs/>
          <w:sz w:val="24"/>
        </w:rPr>
        <w:t xml:space="preserve"> </w:t>
      </w:r>
    </w:p>
    <w:p w14:paraId="790113AB" w14:textId="2217DD35" w:rsidR="004D14FF" w:rsidRDefault="004D14FF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Accès à internet</w:t>
      </w:r>
      <w:r w:rsidR="005A5676">
        <w:rPr>
          <w:rFonts w:ascii="Arial" w:hAnsi="Arial" w:cs="Arial"/>
          <w:iCs/>
          <w:sz w:val="24"/>
        </w:rPr>
        <w:t xml:space="preserve"> (</w:t>
      </w:r>
      <w:proofErr w:type="spellStart"/>
      <w:r w:rsidR="005A5676">
        <w:rPr>
          <w:rFonts w:ascii="Arial" w:hAnsi="Arial" w:cs="Arial"/>
          <w:iCs/>
          <w:sz w:val="24"/>
        </w:rPr>
        <w:t>Goggle</w:t>
      </w:r>
      <w:proofErr w:type="spellEnd"/>
      <w:r w:rsidR="005A5676">
        <w:rPr>
          <w:rFonts w:ascii="Arial" w:hAnsi="Arial" w:cs="Arial"/>
          <w:iCs/>
          <w:sz w:val="24"/>
        </w:rPr>
        <w:t xml:space="preserve"> chrome)</w:t>
      </w:r>
    </w:p>
    <w:p w14:paraId="399DA591" w14:textId="473F5FAE" w:rsidR="004D14FF" w:rsidRDefault="004D209D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Le projet est dans une solution </w:t>
      </w:r>
      <w:r w:rsidR="004D14FF">
        <w:rPr>
          <w:rFonts w:ascii="Arial" w:hAnsi="Arial" w:cs="Arial"/>
          <w:iCs/>
          <w:sz w:val="24"/>
        </w:rPr>
        <w:t>Visual Studio Community actuel</w:t>
      </w:r>
      <w:r w:rsidR="00B725CA">
        <w:rPr>
          <w:rFonts w:ascii="Arial" w:hAnsi="Arial" w:cs="Arial"/>
          <w:iCs/>
          <w:sz w:val="24"/>
        </w:rPr>
        <w:t xml:space="preserve"> (2022)</w:t>
      </w:r>
      <w:r w:rsidR="00334AF7">
        <w:rPr>
          <w:rFonts w:ascii="Arial" w:hAnsi="Arial" w:cs="Arial"/>
          <w:iCs/>
          <w:sz w:val="24"/>
        </w:rPr>
        <w:t xml:space="preserve"> </w:t>
      </w:r>
    </w:p>
    <w:p w14:paraId="1C45EA1E" w14:textId="712881C6" w:rsidR="00937F6F" w:rsidRDefault="004D209D" w:rsidP="00610834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Les diagrammes sont </w:t>
      </w:r>
      <w:r w:rsidR="00937F6F">
        <w:rPr>
          <w:rFonts w:ascii="Arial" w:hAnsi="Arial" w:cs="Arial"/>
          <w:iCs/>
          <w:sz w:val="24"/>
        </w:rPr>
        <w:t xml:space="preserve">effectués sur </w:t>
      </w:r>
      <w:hyperlink r:id="rId41" w:history="1">
        <w:proofErr w:type="spellStart"/>
        <w:r w:rsidR="00937F6F" w:rsidRPr="00937F6F">
          <w:rPr>
            <w:rStyle w:val="Lienhypertexte"/>
            <w:rFonts w:ascii="Arial" w:hAnsi="Arial" w:cs="Arial"/>
            <w:iCs/>
            <w:sz w:val="24"/>
          </w:rPr>
          <w:t>Lucid.app</w:t>
        </w:r>
        <w:proofErr w:type="spellEnd"/>
      </w:hyperlink>
      <w:r w:rsidR="00937F6F">
        <w:rPr>
          <w:rFonts w:ascii="Arial" w:hAnsi="Arial" w:cs="Arial"/>
          <w:iCs/>
          <w:sz w:val="24"/>
        </w:rPr>
        <w:t>.</w:t>
      </w:r>
    </w:p>
    <w:p w14:paraId="14107A52" w14:textId="4FD93E08" w:rsidR="00404485" w:rsidRDefault="004044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  <w:lang w:val="de-CH"/>
        </w:rPr>
      </w:pPr>
      <w:proofErr w:type="spellStart"/>
      <w:r w:rsidRPr="008E52F9">
        <w:rPr>
          <w:rFonts w:ascii="Arial" w:hAnsi="Arial" w:cs="Arial"/>
          <w:iCs/>
          <w:sz w:val="24"/>
          <w:lang w:val="de-CH"/>
        </w:rPr>
        <w:t>Github</w:t>
      </w:r>
      <w:proofErr w:type="spellEnd"/>
      <w:r w:rsidRPr="008E52F9">
        <w:rPr>
          <w:rFonts w:ascii="Arial" w:hAnsi="Arial" w:cs="Arial"/>
          <w:iCs/>
          <w:sz w:val="24"/>
          <w:lang w:val="de-CH"/>
        </w:rPr>
        <w:t xml:space="preserve"> Desktop</w:t>
      </w:r>
      <w:r w:rsidR="009B3CC1" w:rsidRPr="008E52F9">
        <w:rPr>
          <w:rFonts w:ascii="Arial" w:hAnsi="Arial" w:cs="Arial"/>
          <w:iCs/>
          <w:sz w:val="24"/>
          <w:lang w:val="de-CH"/>
        </w:rPr>
        <w:t xml:space="preserve"> </w:t>
      </w:r>
      <w:proofErr w:type="spellStart"/>
      <w:proofErr w:type="gramStart"/>
      <w:r w:rsidR="009B3CC1" w:rsidRPr="008E52F9">
        <w:rPr>
          <w:rFonts w:ascii="Arial" w:hAnsi="Arial" w:cs="Arial"/>
          <w:iCs/>
          <w:sz w:val="24"/>
          <w:lang w:val="de-CH"/>
        </w:rPr>
        <w:t>repo</w:t>
      </w:r>
      <w:proofErr w:type="spellEnd"/>
      <w:r w:rsidR="009B3CC1" w:rsidRPr="008E52F9">
        <w:rPr>
          <w:rFonts w:ascii="Arial" w:hAnsi="Arial" w:cs="Arial"/>
          <w:iCs/>
          <w:sz w:val="24"/>
          <w:lang w:val="de-CH"/>
        </w:rPr>
        <w:t> :</w:t>
      </w:r>
      <w:proofErr w:type="gramEnd"/>
      <w:r w:rsidR="009B3CC1" w:rsidRPr="008E52F9">
        <w:rPr>
          <w:rFonts w:ascii="Arial" w:hAnsi="Arial" w:cs="Arial"/>
          <w:iCs/>
          <w:sz w:val="24"/>
          <w:lang w:val="de-CH"/>
        </w:rPr>
        <w:t xml:space="preserve"> </w:t>
      </w:r>
      <w:hyperlink r:id="rId42" w:history="1">
        <w:r w:rsidR="003C46C7" w:rsidRPr="00D076C3">
          <w:rPr>
            <w:rStyle w:val="Lienhypertexte"/>
            <w:rFonts w:ascii="Arial" w:hAnsi="Arial" w:cs="Arial"/>
            <w:iCs/>
            <w:sz w:val="24"/>
            <w:lang w:val="de-CH"/>
          </w:rPr>
          <w:t>https://github.com/EkluSam/Projet-P_dev</w:t>
        </w:r>
      </w:hyperlink>
    </w:p>
    <w:p w14:paraId="2B6DB80B" w14:textId="726E28A9" w:rsidR="003C46C7" w:rsidRPr="00243AAE" w:rsidRDefault="003C46C7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  <w:lang w:val="fr-CH"/>
        </w:rPr>
      </w:pPr>
      <w:r w:rsidRPr="00243AAE">
        <w:rPr>
          <w:rFonts w:ascii="Arial" w:hAnsi="Arial" w:cs="Arial"/>
          <w:iCs/>
          <w:sz w:val="24"/>
          <w:lang w:val="fr-CH"/>
        </w:rPr>
        <w:t>Framework .NET 6.0</w:t>
      </w:r>
    </w:p>
    <w:p w14:paraId="071ACA54" w14:textId="77777777" w:rsidR="003C46C7" w:rsidRPr="00243AAE" w:rsidRDefault="003C46C7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  <w:lang w:val="fr-CH"/>
        </w:rPr>
      </w:pPr>
    </w:p>
    <w:p w14:paraId="4D10351D" w14:textId="156F11A8" w:rsidR="005A5676" w:rsidRDefault="00087B39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Le rapport de projet est effectué avec Word dans un canevas mis </w:t>
      </w:r>
      <w:r w:rsidR="00194CF0">
        <w:rPr>
          <w:rFonts w:ascii="Arial" w:hAnsi="Arial" w:cs="Arial"/>
          <w:iCs/>
          <w:sz w:val="24"/>
        </w:rPr>
        <w:t>à disposition par le chef de projet.</w:t>
      </w:r>
    </w:p>
    <w:p w14:paraId="56E36110" w14:textId="77777777" w:rsidR="0036281A" w:rsidRPr="004D14FF" w:rsidRDefault="0036281A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2AAB2E43" w14:textId="77777777" w:rsidR="00AA0785" w:rsidRDefault="00AA0785" w:rsidP="00AA0785"/>
    <w:p w14:paraId="041A832E" w14:textId="3FA5EC1E" w:rsidR="0049659A" w:rsidRDefault="003E60F7" w:rsidP="003E60F7">
      <w:pPr>
        <w:pStyle w:val="Titre1"/>
      </w:pPr>
      <w:bookmarkStart w:id="7" w:name="_Toc114999700"/>
      <w:r>
        <w:t>Suivi du développement</w:t>
      </w:r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819BD" w14:paraId="5A3AE3D6" w14:textId="77777777" w:rsidTr="003C5E2A">
        <w:tc>
          <w:tcPr>
            <w:tcW w:w="3020" w:type="dxa"/>
          </w:tcPr>
          <w:p w14:paraId="345FA50D" w14:textId="77777777" w:rsidR="005819BD" w:rsidRDefault="005819BD" w:rsidP="003C5E2A">
            <w:r>
              <w:t>STORY</w:t>
            </w:r>
          </w:p>
        </w:tc>
        <w:tc>
          <w:tcPr>
            <w:tcW w:w="3021" w:type="dxa"/>
          </w:tcPr>
          <w:p w14:paraId="544BB4B8" w14:textId="77777777" w:rsidR="005819BD" w:rsidRDefault="005819BD" w:rsidP="003C5E2A">
            <w:r>
              <w:t xml:space="preserve">ACCEPTE LE </w:t>
            </w:r>
          </w:p>
        </w:tc>
        <w:tc>
          <w:tcPr>
            <w:tcW w:w="3021" w:type="dxa"/>
          </w:tcPr>
          <w:p w14:paraId="7760DE3E" w14:textId="77777777" w:rsidR="005819BD" w:rsidRDefault="005819BD" w:rsidP="003C5E2A">
            <w:r>
              <w:t xml:space="preserve">TERMINE LE </w:t>
            </w:r>
          </w:p>
        </w:tc>
      </w:tr>
      <w:tr w:rsidR="005819BD" w14:paraId="74C94948" w14:textId="77777777" w:rsidTr="003C5E2A">
        <w:tc>
          <w:tcPr>
            <w:tcW w:w="3020" w:type="dxa"/>
          </w:tcPr>
          <w:p w14:paraId="20437790" w14:textId="77777777" w:rsidR="005819BD" w:rsidRDefault="005819BD" w:rsidP="003C5E2A">
            <w:r>
              <w:t>Menu Principal</w:t>
            </w:r>
          </w:p>
        </w:tc>
        <w:tc>
          <w:tcPr>
            <w:tcW w:w="3021" w:type="dxa"/>
          </w:tcPr>
          <w:p w14:paraId="574E9B97" w14:textId="1DCCC0F6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7DB3C63F" w14:textId="66811320" w:rsidR="005819BD" w:rsidRDefault="00F6236D" w:rsidP="003C5E2A">
            <w:r>
              <w:t>(Prêt)</w:t>
            </w:r>
          </w:p>
        </w:tc>
      </w:tr>
      <w:tr w:rsidR="005819BD" w14:paraId="79CECAFC" w14:textId="77777777" w:rsidTr="003C5E2A">
        <w:tc>
          <w:tcPr>
            <w:tcW w:w="3020" w:type="dxa"/>
          </w:tcPr>
          <w:p w14:paraId="690D4CA9" w14:textId="77777777" w:rsidR="005819BD" w:rsidRDefault="005819BD" w:rsidP="003C5E2A">
            <w:r>
              <w:t>Changer la difficulté</w:t>
            </w:r>
          </w:p>
        </w:tc>
        <w:tc>
          <w:tcPr>
            <w:tcW w:w="3021" w:type="dxa"/>
          </w:tcPr>
          <w:p w14:paraId="3E42D2D3" w14:textId="38B7C1DD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249EC3EB" w14:textId="5B3981A7" w:rsidR="005819BD" w:rsidRDefault="00300572" w:rsidP="003C5E2A">
            <w:r>
              <w:t>(Prêt)</w:t>
            </w:r>
          </w:p>
        </w:tc>
      </w:tr>
      <w:tr w:rsidR="005819BD" w14:paraId="6A6582E0" w14:textId="77777777" w:rsidTr="003C5E2A">
        <w:tc>
          <w:tcPr>
            <w:tcW w:w="3020" w:type="dxa"/>
          </w:tcPr>
          <w:p w14:paraId="0D4E23BB" w14:textId="77777777" w:rsidR="005819BD" w:rsidRDefault="005819BD" w:rsidP="003C5E2A">
            <w:r>
              <w:t>Enlever le son</w:t>
            </w:r>
          </w:p>
        </w:tc>
        <w:tc>
          <w:tcPr>
            <w:tcW w:w="3021" w:type="dxa"/>
          </w:tcPr>
          <w:p w14:paraId="09BD6BEB" w14:textId="058A63E7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42E1C593" w14:textId="46C3EB86" w:rsidR="005819BD" w:rsidRDefault="007530A8" w:rsidP="003C5E2A">
            <w:r>
              <w:t>(Prêt)</w:t>
            </w:r>
          </w:p>
        </w:tc>
      </w:tr>
      <w:tr w:rsidR="005819BD" w14:paraId="4458493B" w14:textId="77777777" w:rsidTr="003C5E2A">
        <w:tc>
          <w:tcPr>
            <w:tcW w:w="3020" w:type="dxa"/>
          </w:tcPr>
          <w:p w14:paraId="535AA97C" w14:textId="77777777" w:rsidR="005819BD" w:rsidRDefault="005819BD" w:rsidP="003C5E2A">
            <w:r>
              <w:t>Déplacement du vaisseau</w:t>
            </w:r>
          </w:p>
        </w:tc>
        <w:tc>
          <w:tcPr>
            <w:tcW w:w="3021" w:type="dxa"/>
          </w:tcPr>
          <w:p w14:paraId="5824D948" w14:textId="292748FF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18B073D4" w14:textId="5D53EC21" w:rsidR="005819BD" w:rsidRDefault="00300572" w:rsidP="003C5E2A">
            <w:r>
              <w:t>(Prêt)</w:t>
            </w:r>
          </w:p>
        </w:tc>
      </w:tr>
      <w:tr w:rsidR="005819BD" w14:paraId="4A5934AF" w14:textId="77777777" w:rsidTr="003C5E2A">
        <w:tc>
          <w:tcPr>
            <w:tcW w:w="3020" w:type="dxa"/>
          </w:tcPr>
          <w:p w14:paraId="09FE45A3" w14:textId="77777777" w:rsidR="005819BD" w:rsidRDefault="005819BD" w:rsidP="003C5E2A">
            <w:r>
              <w:t>Interface en jeu</w:t>
            </w:r>
          </w:p>
        </w:tc>
        <w:tc>
          <w:tcPr>
            <w:tcW w:w="3021" w:type="dxa"/>
          </w:tcPr>
          <w:p w14:paraId="7AC23296" w14:textId="63281B54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071BA36D" w14:textId="778BC402" w:rsidR="005819BD" w:rsidRDefault="00E80BBA" w:rsidP="003C5E2A">
            <w:r>
              <w:t>(Prêt)</w:t>
            </w:r>
          </w:p>
        </w:tc>
      </w:tr>
      <w:tr w:rsidR="005819BD" w14:paraId="20596320" w14:textId="77777777" w:rsidTr="003C5E2A">
        <w:tc>
          <w:tcPr>
            <w:tcW w:w="3020" w:type="dxa"/>
          </w:tcPr>
          <w:p w14:paraId="5B46FE3B" w14:textId="77777777" w:rsidR="005819BD" w:rsidRDefault="005819BD" w:rsidP="003C5E2A">
            <w:r>
              <w:t>Tirer avec le vaisseau</w:t>
            </w:r>
          </w:p>
        </w:tc>
        <w:tc>
          <w:tcPr>
            <w:tcW w:w="3021" w:type="dxa"/>
          </w:tcPr>
          <w:p w14:paraId="4D940369" w14:textId="14AD444E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4253B527" w14:textId="5C924DAF" w:rsidR="005819BD" w:rsidRDefault="00300572" w:rsidP="003C5E2A">
            <w:r>
              <w:t>(Prêt)</w:t>
            </w:r>
          </w:p>
        </w:tc>
      </w:tr>
      <w:tr w:rsidR="005819BD" w14:paraId="1AAEA71B" w14:textId="77777777" w:rsidTr="003C5E2A">
        <w:tc>
          <w:tcPr>
            <w:tcW w:w="3020" w:type="dxa"/>
          </w:tcPr>
          <w:p w14:paraId="203C80D1" w14:textId="77777777" w:rsidR="005819BD" w:rsidRDefault="005819BD" w:rsidP="003C5E2A">
            <w:r>
              <w:t>Menu pause</w:t>
            </w:r>
          </w:p>
        </w:tc>
        <w:tc>
          <w:tcPr>
            <w:tcW w:w="3021" w:type="dxa"/>
          </w:tcPr>
          <w:p w14:paraId="4C26A2A0" w14:textId="73381014" w:rsidR="005819BD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01399FA8" w14:textId="6ED9F1A4" w:rsidR="005819BD" w:rsidRDefault="00E80BBA" w:rsidP="003C5E2A">
            <w:r>
              <w:t>(Prêt)</w:t>
            </w:r>
          </w:p>
        </w:tc>
      </w:tr>
      <w:tr w:rsidR="005819BD" w14:paraId="6B5369B1" w14:textId="77777777" w:rsidTr="003C5E2A">
        <w:tc>
          <w:tcPr>
            <w:tcW w:w="3020" w:type="dxa"/>
          </w:tcPr>
          <w:p w14:paraId="394D7DB1" w14:textId="77777777" w:rsidR="005819BD" w:rsidRDefault="005819BD" w:rsidP="003C5E2A">
            <w:r>
              <w:t>Game Over</w:t>
            </w:r>
          </w:p>
        </w:tc>
        <w:tc>
          <w:tcPr>
            <w:tcW w:w="3021" w:type="dxa"/>
          </w:tcPr>
          <w:p w14:paraId="6CDBCE32" w14:textId="48CDBBE9" w:rsidR="005819BD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4782430F" w14:textId="4094B10B" w:rsidR="005819BD" w:rsidRDefault="0061559F" w:rsidP="003C5E2A">
            <w:r>
              <w:t>(Prêt)</w:t>
            </w:r>
          </w:p>
        </w:tc>
      </w:tr>
      <w:tr w:rsidR="005819BD" w14:paraId="05266C4C" w14:textId="77777777" w:rsidTr="003C5E2A">
        <w:tc>
          <w:tcPr>
            <w:tcW w:w="3020" w:type="dxa"/>
          </w:tcPr>
          <w:p w14:paraId="7A0AA3EF" w14:textId="77777777" w:rsidR="005819BD" w:rsidRDefault="005819BD" w:rsidP="003C5E2A">
            <w:r>
              <w:t>Ennemis qui tirent</w:t>
            </w:r>
          </w:p>
        </w:tc>
        <w:tc>
          <w:tcPr>
            <w:tcW w:w="3021" w:type="dxa"/>
          </w:tcPr>
          <w:p w14:paraId="053FF2C0" w14:textId="17AEC22C" w:rsidR="005819BD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01506B06" w14:textId="245077D2" w:rsidR="005819BD" w:rsidRDefault="00E80BBA" w:rsidP="003C5E2A">
            <w:r>
              <w:t>(Prêt)</w:t>
            </w:r>
          </w:p>
        </w:tc>
      </w:tr>
      <w:tr w:rsidR="00B60A1F" w14:paraId="3D206C04" w14:textId="77777777" w:rsidTr="003C5E2A">
        <w:tc>
          <w:tcPr>
            <w:tcW w:w="3020" w:type="dxa"/>
          </w:tcPr>
          <w:p w14:paraId="2ABC5768" w14:textId="6797B43A" w:rsidR="00B60A1F" w:rsidRDefault="00EA6198" w:rsidP="003C5E2A">
            <w:r>
              <w:t xml:space="preserve">Tirer sur les ennemis </w:t>
            </w:r>
          </w:p>
        </w:tc>
        <w:tc>
          <w:tcPr>
            <w:tcW w:w="3021" w:type="dxa"/>
          </w:tcPr>
          <w:p w14:paraId="1671F68B" w14:textId="265BD45F" w:rsidR="00B60A1F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2D0BEA18" w14:textId="47188D45" w:rsidR="00B60A1F" w:rsidRDefault="00C75CE0" w:rsidP="003C5E2A">
            <w:r>
              <w:t>(Prêt)</w:t>
            </w:r>
          </w:p>
        </w:tc>
      </w:tr>
    </w:tbl>
    <w:p w14:paraId="59D83D50" w14:textId="6548817A" w:rsidR="00930260" w:rsidRPr="00372832" w:rsidRDefault="00372832" w:rsidP="00372832">
      <w:r>
        <w:rPr>
          <w:noProof/>
        </w:rPr>
        <w:drawing>
          <wp:anchor distT="0" distB="0" distL="114300" distR="114300" simplePos="0" relativeHeight="251666432" behindDoc="1" locked="0" layoutInCell="1" allowOverlap="1" wp14:anchorId="02DCF8C3" wp14:editId="3447948B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759450" cy="2894330"/>
            <wp:effectExtent l="0" t="0" r="0" b="1270"/>
            <wp:wrapTight wrapText="bothSides">
              <wp:wrapPolygon edited="0">
                <wp:start x="0" y="0"/>
                <wp:lineTo x="0" y="21467"/>
                <wp:lineTo x="21505" y="21467"/>
                <wp:lineTo x="21505" y="0"/>
                <wp:lineTo x="0" y="0"/>
              </wp:wrapPolygon>
            </wp:wrapTight>
            <wp:docPr id="1" name="Image 1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moniteur, écran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277">
        <w:rPr>
          <w:i/>
          <w:noProof/>
        </w:rPr>
        <w:t xml:space="preserve">Tests du </w:t>
      </w:r>
      <w:r w:rsidR="00F75A9C">
        <w:rPr>
          <w:i/>
          <w:noProof/>
        </w:rPr>
        <w:t>27</w:t>
      </w:r>
      <w:r w:rsidR="00C06277">
        <w:rPr>
          <w:i/>
          <w:noProof/>
        </w:rPr>
        <w:t>.12</w:t>
      </w:r>
    </w:p>
    <w:p w14:paraId="56E6A5C9" w14:textId="77777777" w:rsidR="0049659A" w:rsidRPr="0011188A" w:rsidRDefault="0049659A" w:rsidP="0011188A">
      <w:pPr>
        <w:pStyle w:val="Titre1"/>
      </w:pPr>
      <w:bookmarkStart w:id="8" w:name="_Toc25553322"/>
      <w:bookmarkStart w:id="9" w:name="_Toc71691026"/>
      <w:bookmarkStart w:id="10" w:name="_Toc114999701"/>
      <w:r w:rsidRPr="0011188A">
        <w:lastRenderedPageBreak/>
        <w:t xml:space="preserve">Erreurs </w:t>
      </w:r>
      <w:bookmarkEnd w:id="8"/>
      <w:r w:rsidRPr="0011188A">
        <w:t>restantes</w:t>
      </w:r>
      <w:bookmarkEnd w:id="9"/>
      <w:bookmarkEnd w:id="10"/>
      <w:r w:rsidRPr="0011188A">
        <w:t xml:space="preserve">  </w:t>
      </w:r>
    </w:p>
    <w:p w14:paraId="6972F76B" w14:textId="77777777" w:rsidR="0049659A" w:rsidRDefault="0049659A" w:rsidP="0049659A">
      <w:pPr>
        <w:ind w:left="426"/>
        <w:rPr>
          <w:i/>
        </w:rPr>
      </w:pPr>
      <w:bookmarkStart w:id="11" w:name="_Toc25553323"/>
    </w:p>
    <w:bookmarkEnd w:id="11"/>
    <w:p w14:paraId="3CDE2786" w14:textId="3395DBD1" w:rsidR="0049659A" w:rsidRPr="004400D9" w:rsidRDefault="004400D9" w:rsidP="004400D9">
      <w:pPr>
        <w:ind w:left="432"/>
        <w:rPr>
          <w:iCs/>
        </w:rPr>
      </w:pPr>
      <w:r>
        <w:rPr>
          <w:iCs/>
        </w:rPr>
        <w:t xml:space="preserve">Il y a une erreur quand on active le son car le programme n’arrive pas à trouver le fichier de musique. Après avoir chercher le fichier j’ai réalisé qu’il n’existait plus après avoir push sur </w:t>
      </w:r>
      <w:proofErr w:type="spellStart"/>
      <w:r>
        <w:rPr>
          <w:iCs/>
        </w:rPr>
        <w:t>github</w:t>
      </w:r>
      <w:proofErr w:type="spellEnd"/>
      <w:r>
        <w:rPr>
          <w:iCs/>
        </w:rPr>
        <w:t xml:space="preserve">. </w:t>
      </w:r>
    </w:p>
    <w:p w14:paraId="319F1B2B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3FE21225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2" w:name="_Toc25553326"/>
      <w:bookmarkStart w:id="13" w:name="_Toc71691029"/>
      <w:bookmarkStart w:id="14" w:name="_Toc114999702"/>
      <w:r w:rsidRPr="0011188A">
        <w:t xml:space="preserve">Liste des </w:t>
      </w:r>
      <w:bookmarkEnd w:id="12"/>
      <w:bookmarkEnd w:id="13"/>
      <w:r w:rsidR="0011188A">
        <w:t>livrables</w:t>
      </w:r>
      <w:bookmarkEnd w:id="14"/>
    </w:p>
    <w:p w14:paraId="5EDEE0E5" w14:textId="77777777" w:rsidR="0049659A" w:rsidRDefault="0049659A" w:rsidP="00AA0785">
      <w:pPr>
        <w:ind w:left="426"/>
        <w:rPr>
          <w:rFonts w:cs="Arial"/>
          <w:iCs/>
        </w:rPr>
      </w:pPr>
    </w:p>
    <w:p w14:paraId="276687A9" w14:textId="3BFBEEA4" w:rsidR="00C83E77" w:rsidRDefault="0024353D" w:rsidP="00C83E77">
      <w:pPr>
        <w:ind w:left="426"/>
        <w:rPr>
          <w:rFonts w:cs="Arial"/>
          <w:iCs/>
        </w:rPr>
      </w:pPr>
      <w:r w:rsidRPr="0024353D">
        <w:rPr>
          <w:rFonts w:cs="Arial"/>
          <w:iCs/>
        </w:rPr>
        <w:t xml:space="preserve">Livrable 1 (Analyse </w:t>
      </w:r>
      <w:r>
        <w:rPr>
          <w:rFonts w:cs="Arial"/>
          <w:iCs/>
        </w:rPr>
        <w:t>fonctionnel</w:t>
      </w:r>
      <w:r w:rsidR="004E03AB">
        <w:rPr>
          <w:rFonts w:cs="Arial"/>
          <w:iCs/>
        </w:rPr>
        <w:t xml:space="preserve"> user stories, planning initial</w:t>
      </w:r>
      <w:r w:rsidRPr="0024353D">
        <w:rPr>
          <w:rFonts w:cs="Arial"/>
          <w:iCs/>
        </w:rPr>
        <w:t xml:space="preserve">) </w:t>
      </w:r>
    </w:p>
    <w:p w14:paraId="4AFEDB2D" w14:textId="19EA3337" w:rsidR="004E03AB" w:rsidRDefault="004E03AB" w:rsidP="00C83E77">
      <w:pPr>
        <w:ind w:left="426"/>
        <w:rPr>
          <w:rFonts w:cs="Arial"/>
          <w:iCs/>
        </w:rPr>
      </w:pPr>
      <w:r>
        <w:rPr>
          <w:rFonts w:cs="Arial"/>
          <w:iCs/>
        </w:rPr>
        <w:t>Livrable 2 (2 diagrammes de séquences, 1 diagramme de classe, 4 test unitaires)</w:t>
      </w:r>
    </w:p>
    <w:p w14:paraId="28B90B15" w14:textId="33DDAE7A" w:rsidR="004E03AB" w:rsidRDefault="004E03AB" w:rsidP="00C83E77">
      <w:pPr>
        <w:ind w:left="426"/>
        <w:rPr>
          <w:rFonts w:cs="Arial"/>
          <w:iCs/>
        </w:rPr>
      </w:pPr>
      <w:r>
        <w:rPr>
          <w:rFonts w:cs="Arial"/>
          <w:iCs/>
        </w:rPr>
        <w:t>Livrable</w:t>
      </w:r>
      <w:r w:rsidR="00117E44">
        <w:rPr>
          <w:rFonts w:cs="Arial"/>
          <w:iCs/>
        </w:rPr>
        <w:t xml:space="preserve"> 3 (Béta 1 avec les </w:t>
      </w:r>
      <w:proofErr w:type="spellStart"/>
      <w:r w:rsidR="00117E44">
        <w:rPr>
          <w:rFonts w:cs="Arial"/>
          <w:iCs/>
        </w:rPr>
        <w:t>users</w:t>
      </w:r>
      <w:proofErr w:type="spellEnd"/>
      <w:r w:rsidR="00117E44">
        <w:rPr>
          <w:rFonts w:cs="Arial"/>
          <w:iCs/>
        </w:rPr>
        <w:t xml:space="preserve"> stories et le </w:t>
      </w:r>
      <w:proofErr w:type="spellStart"/>
      <w:r w:rsidR="00117E44">
        <w:rPr>
          <w:rFonts w:cs="Arial"/>
          <w:iCs/>
        </w:rPr>
        <w:t>caneva</w:t>
      </w:r>
      <w:proofErr w:type="spellEnd"/>
      <w:r w:rsidR="00117E44">
        <w:rPr>
          <w:rFonts w:cs="Arial"/>
          <w:iCs/>
        </w:rPr>
        <w:t>)</w:t>
      </w:r>
    </w:p>
    <w:p w14:paraId="5A7B4666" w14:textId="518FE8F1" w:rsidR="000B2EB6" w:rsidRPr="0024353D" w:rsidRDefault="000B2EB6" w:rsidP="00C83E77">
      <w:pPr>
        <w:ind w:left="426"/>
        <w:rPr>
          <w:rFonts w:cs="Arial"/>
          <w:iCs/>
        </w:rPr>
      </w:pPr>
      <w:r>
        <w:rPr>
          <w:rFonts w:cs="Arial"/>
          <w:iCs/>
        </w:rPr>
        <w:t>Livrable 4 (Beta 2 avec nouveaux tests</w:t>
      </w:r>
      <w:r w:rsidR="00724A64">
        <w:rPr>
          <w:rFonts w:cs="Arial"/>
          <w:iCs/>
        </w:rPr>
        <w:t xml:space="preserve"> unitaires</w:t>
      </w:r>
      <w:r>
        <w:rPr>
          <w:rFonts w:cs="Arial"/>
          <w:iCs/>
        </w:rPr>
        <w:t>)</w:t>
      </w:r>
    </w:p>
    <w:p w14:paraId="236F2966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25553328"/>
      <w:bookmarkStart w:id="16" w:name="_Toc71703263"/>
      <w:bookmarkStart w:id="17" w:name="_Toc114999703"/>
      <w:r w:rsidRPr="0049659A">
        <w:t>C</w:t>
      </w:r>
      <w:bookmarkEnd w:id="15"/>
      <w:bookmarkEnd w:id="16"/>
      <w:r w:rsidR="00684B3D">
        <w:t>onclusions</w:t>
      </w:r>
      <w:bookmarkEnd w:id="17"/>
    </w:p>
    <w:p w14:paraId="7A940112" w14:textId="317172D7" w:rsidR="00AA0785" w:rsidRDefault="002A23B3" w:rsidP="00AA0785">
      <w:pPr>
        <w:pStyle w:val="En-tte"/>
        <w:ind w:left="357"/>
      </w:pPr>
      <w:r>
        <w:t>J’ai bien aimé ce projet, la plupart des objectifs ont été atteints mais je pense que j’aurai pu tout finir avec un peu plus de temps.</w:t>
      </w:r>
    </w:p>
    <w:p w14:paraId="7DD00076" w14:textId="6255E920" w:rsidR="002A23B3" w:rsidRDefault="002A23B3" w:rsidP="00AA0785">
      <w:pPr>
        <w:pStyle w:val="En-tte"/>
        <w:ind w:left="357"/>
      </w:pPr>
      <w:r>
        <w:t>Les objectifs non atteins sont le Son et l’</w:t>
      </w:r>
      <w:proofErr w:type="spellStart"/>
      <w:r>
        <w:t>Easter-egg</w:t>
      </w:r>
      <w:proofErr w:type="spellEnd"/>
    </w:p>
    <w:p w14:paraId="14DD53FC" w14:textId="25916D55" w:rsidR="002A23B3" w:rsidRDefault="002A23B3" w:rsidP="00AA0785">
      <w:pPr>
        <w:pStyle w:val="En-tte"/>
        <w:ind w:left="357"/>
      </w:pPr>
      <w:r>
        <w:t xml:space="preserve">Le canevas est plutôt un point positif. </w:t>
      </w:r>
    </w:p>
    <w:p w14:paraId="4005BADC" w14:textId="77777777" w:rsidR="002A23B3" w:rsidRDefault="002A23B3" w:rsidP="00AA0785">
      <w:pPr>
        <w:pStyle w:val="En-tte"/>
        <w:ind w:left="357"/>
      </w:pPr>
      <w:r>
        <w:t>Le temps passé sur les user-stories est un point plutôt négatif.</w:t>
      </w:r>
    </w:p>
    <w:p w14:paraId="69B01F73" w14:textId="77777777" w:rsidR="002A23B3" w:rsidRDefault="002A23B3" w:rsidP="00AA0785">
      <w:pPr>
        <w:pStyle w:val="En-tte"/>
        <w:ind w:left="357"/>
      </w:pPr>
      <w:r>
        <w:t>Une difficulté particulière à été de faire toutes les collisions avec les lasers.</w:t>
      </w:r>
    </w:p>
    <w:p w14:paraId="113001FE" w14:textId="77777777" w:rsidR="002A23B3" w:rsidRDefault="002A23B3" w:rsidP="00AA0785">
      <w:pPr>
        <w:pStyle w:val="En-tte"/>
        <w:ind w:left="357"/>
      </w:pPr>
    </w:p>
    <w:p w14:paraId="571C15DE" w14:textId="12B0B7FC" w:rsidR="002A23B3" w:rsidRDefault="002A23B3" w:rsidP="00AA0785">
      <w:pPr>
        <w:pStyle w:val="En-tte"/>
        <w:ind w:left="357"/>
      </w:pPr>
      <w:r>
        <w:t>Plusieurs améliorations sont possibles. Par exemple pour la gestion des scores j’aurai pu faire un fichier sauvegarder pour avoir des scores permanents.</w:t>
      </w:r>
    </w:p>
    <w:p w14:paraId="54CAA7C3" w14:textId="77777777" w:rsidR="002A23B3" w:rsidRDefault="002A23B3" w:rsidP="00AA0785">
      <w:pPr>
        <w:pStyle w:val="En-tte"/>
        <w:ind w:left="357"/>
      </w:pPr>
    </w:p>
    <w:p w14:paraId="46EE46CB" w14:textId="0060EF05" w:rsidR="00591119" w:rsidRPr="00C83E77" w:rsidRDefault="00591119" w:rsidP="006C3D83">
      <w:pPr>
        <w:ind w:left="1146"/>
        <w:rPr>
          <w:rFonts w:cs="Arial"/>
          <w:i/>
        </w:rPr>
      </w:pPr>
    </w:p>
    <w:sectPr w:rsidR="00591119" w:rsidRPr="00C83E77">
      <w:headerReference w:type="default" r:id="rId44"/>
      <w:footerReference w:type="default" r:id="rId45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2CD19" w14:textId="77777777" w:rsidR="00E125E6" w:rsidRDefault="00E125E6">
      <w:r>
        <w:separator/>
      </w:r>
    </w:p>
  </w:endnote>
  <w:endnote w:type="continuationSeparator" w:id="0">
    <w:p w14:paraId="3E245F91" w14:textId="77777777" w:rsidR="00E125E6" w:rsidRDefault="00E12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1B7C6" w14:textId="20BCCCD8" w:rsidR="00F53ED8" w:rsidRPr="00265744" w:rsidRDefault="00F53ED8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8A2115">
      <w:rPr>
        <w:rStyle w:val="Numrodepage"/>
        <w:noProof/>
        <w:sz w:val="16"/>
        <w:szCs w:val="16"/>
      </w:rPr>
      <w:t>16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</w:p>
  <w:p w14:paraId="75D6D1E7" w14:textId="77777777" w:rsidR="00CB556B" w:rsidRDefault="00CB556B"/>
  <w:p w14:paraId="0B3B8F1F" w14:textId="77777777" w:rsidR="00CB556B" w:rsidRDefault="00CB556B"/>
  <w:p w14:paraId="5FF390CD" w14:textId="77777777" w:rsidR="00CB556B" w:rsidRDefault="00CB556B"/>
  <w:p w14:paraId="03122CB2" w14:textId="77777777" w:rsidR="00CB556B" w:rsidRDefault="00CB556B"/>
  <w:p w14:paraId="0FD58B9B" w14:textId="77777777" w:rsidR="00CB556B" w:rsidRDefault="00CB55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51C39" w14:textId="77777777" w:rsidR="00E125E6" w:rsidRDefault="00E125E6">
      <w:r>
        <w:separator/>
      </w:r>
    </w:p>
  </w:footnote>
  <w:footnote w:type="continuationSeparator" w:id="0">
    <w:p w14:paraId="3829C786" w14:textId="77777777" w:rsidR="00E125E6" w:rsidRDefault="00E125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9A0DE" w14:textId="77777777" w:rsidR="00AE7D04" w:rsidRDefault="00AE7D04">
    <w:pPr>
      <w:ind w:left="43"/>
    </w:pPr>
    <w:r>
      <w:rPr>
        <w:color w:val="2F5496"/>
        <w:sz w:val="26"/>
      </w:rPr>
      <w:t xml:space="preserve">Croquis </w:t>
    </w:r>
    <w: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F706A" w14:textId="77777777" w:rsidR="00850DED" w:rsidRDefault="00850DED">
    <w:pPr>
      <w:spacing w:after="1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EEA8C" w14:textId="77777777" w:rsidR="00AE7D04" w:rsidRDefault="00AE7D04">
    <w:pPr>
      <w:spacing w:after="1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B6795" w14:textId="66268D93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7371887B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658DD037" w14:textId="77777777" w:rsidR="00F53ED8" w:rsidRPr="00B673BB" w:rsidRDefault="00F53ED8">
    <w:pPr>
      <w:pStyle w:val="En-tte"/>
      <w:rPr>
        <w:sz w:val="16"/>
        <w:szCs w:val="16"/>
      </w:rPr>
    </w:pPr>
  </w:p>
  <w:p w14:paraId="0C79BFCD" w14:textId="77777777" w:rsidR="00F53ED8" w:rsidRDefault="00F53ED8"/>
  <w:p w14:paraId="5BF1D5A4" w14:textId="77777777" w:rsidR="00CB556B" w:rsidRDefault="00CB556B"/>
  <w:p w14:paraId="6862C1D7" w14:textId="77777777" w:rsidR="00CB556B" w:rsidRDefault="00CB556B"/>
  <w:p w14:paraId="69487C92" w14:textId="77777777" w:rsidR="00CB556B" w:rsidRDefault="00CB556B"/>
  <w:p w14:paraId="78A2E55E" w14:textId="77777777" w:rsidR="00CB556B" w:rsidRDefault="00CB556B"/>
  <w:p w14:paraId="4C4198D6" w14:textId="77777777" w:rsidR="00CB556B" w:rsidRDefault="00CB556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4C83"/>
    <w:multiLevelType w:val="hybridMultilevel"/>
    <w:tmpl w:val="08DE98FA"/>
    <w:lvl w:ilvl="0" w:tplc="A620ACB6">
      <w:start w:val="1"/>
      <w:numFmt w:val="bullet"/>
      <w:lvlText w:val="•"/>
      <w:lvlJc w:val="left"/>
      <w:pPr>
        <w:ind w:left="9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0C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" w15:restartNumberingAfterBreak="0">
    <w:nsid w:val="025A5B4C"/>
    <w:multiLevelType w:val="hybridMultilevel"/>
    <w:tmpl w:val="9AF2D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57735"/>
    <w:multiLevelType w:val="hybridMultilevel"/>
    <w:tmpl w:val="F802FD6A"/>
    <w:lvl w:ilvl="0" w:tplc="575E0208">
      <w:start w:val="1"/>
      <w:numFmt w:val="bullet"/>
      <w:lvlText w:val="•"/>
      <w:lvlJc w:val="left"/>
      <w:pPr>
        <w:ind w:left="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F6D424">
      <w:start w:val="1"/>
      <w:numFmt w:val="bullet"/>
      <w:lvlText w:val="o"/>
      <w:lvlJc w:val="left"/>
      <w:pPr>
        <w:ind w:left="3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4A60A0">
      <w:start w:val="1"/>
      <w:numFmt w:val="bullet"/>
      <w:lvlText w:val="▪"/>
      <w:lvlJc w:val="left"/>
      <w:pPr>
        <w:ind w:left="4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BCA284">
      <w:start w:val="1"/>
      <w:numFmt w:val="bullet"/>
      <w:lvlText w:val="•"/>
      <w:lvlJc w:val="left"/>
      <w:pPr>
        <w:ind w:left="5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20B42E">
      <w:start w:val="1"/>
      <w:numFmt w:val="bullet"/>
      <w:lvlText w:val="o"/>
      <w:lvlJc w:val="left"/>
      <w:pPr>
        <w:ind w:left="5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927952">
      <w:start w:val="1"/>
      <w:numFmt w:val="bullet"/>
      <w:lvlText w:val="▪"/>
      <w:lvlJc w:val="left"/>
      <w:pPr>
        <w:ind w:left="64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F88DC0">
      <w:start w:val="1"/>
      <w:numFmt w:val="bullet"/>
      <w:lvlText w:val="•"/>
      <w:lvlJc w:val="left"/>
      <w:pPr>
        <w:ind w:left="7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AA7FC6">
      <w:start w:val="1"/>
      <w:numFmt w:val="bullet"/>
      <w:lvlText w:val="o"/>
      <w:lvlJc w:val="left"/>
      <w:pPr>
        <w:ind w:left="7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C28140">
      <w:start w:val="1"/>
      <w:numFmt w:val="bullet"/>
      <w:lvlText w:val="▪"/>
      <w:lvlJc w:val="left"/>
      <w:pPr>
        <w:ind w:left="86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4C6386"/>
    <w:multiLevelType w:val="hybridMultilevel"/>
    <w:tmpl w:val="BCB2A9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31C33A77"/>
    <w:multiLevelType w:val="hybridMultilevel"/>
    <w:tmpl w:val="31365076"/>
    <w:lvl w:ilvl="0" w:tplc="A620ACB6">
      <w:start w:val="1"/>
      <w:numFmt w:val="bullet"/>
      <w:lvlText w:val="•"/>
      <w:lvlJc w:val="left"/>
      <w:pPr>
        <w:ind w:left="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985E72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1DECFB4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D45C0E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6A7156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E0F19A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E4C94A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9BEB190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A461B0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48826550"/>
    <w:multiLevelType w:val="hybridMultilevel"/>
    <w:tmpl w:val="1270B762"/>
    <w:lvl w:ilvl="0" w:tplc="DDC8E7FE">
      <w:start w:val="1"/>
      <w:numFmt w:val="bullet"/>
      <w:lvlText w:val="•"/>
      <w:lvlJc w:val="left"/>
      <w:pPr>
        <w:ind w:left="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3C2266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60621E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E29D62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9EBD4E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9C35F0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9A9AFC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908262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8A5FE4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36A603A"/>
    <w:multiLevelType w:val="hybridMultilevel"/>
    <w:tmpl w:val="AEE86DBA"/>
    <w:lvl w:ilvl="0" w:tplc="0644C4EA">
      <w:start w:val="1"/>
      <w:numFmt w:val="bullet"/>
      <w:lvlText w:val="•"/>
      <w:lvlJc w:val="left"/>
      <w:pPr>
        <w:ind w:left="8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2E30F0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BC96B4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AAAB90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A68762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02301C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46669C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A42E4C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A84BF4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4C12CF1"/>
    <w:multiLevelType w:val="hybridMultilevel"/>
    <w:tmpl w:val="B4B4FBA8"/>
    <w:lvl w:ilvl="0" w:tplc="100C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17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559478E"/>
    <w:multiLevelType w:val="hybridMultilevel"/>
    <w:tmpl w:val="94421858"/>
    <w:lvl w:ilvl="0" w:tplc="45C05958">
      <w:start w:val="1"/>
      <w:numFmt w:val="bullet"/>
      <w:lvlText w:val="•"/>
      <w:lvlJc w:val="left"/>
      <w:pPr>
        <w:ind w:left="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F2492C">
      <w:start w:val="1"/>
      <w:numFmt w:val="bullet"/>
      <w:lvlText w:val="o"/>
      <w:lvlJc w:val="left"/>
      <w:pPr>
        <w:ind w:left="1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DAD5FC">
      <w:start w:val="1"/>
      <w:numFmt w:val="bullet"/>
      <w:lvlText w:val="▪"/>
      <w:lvlJc w:val="left"/>
      <w:pPr>
        <w:ind w:left="1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B8B1FA">
      <w:start w:val="1"/>
      <w:numFmt w:val="bullet"/>
      <w:lvlText w:val="•"/>
      <w:lvlJc w:val="left"/>
      <w:pPr>
        <w:ind w:left="2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3AB9B4">
      <w:start w:val="1"/>
      <w:numFmt w:val="bullet"/>
      <w:lvlText w:val="o"/>
      <w:lvlJc w:val="left"/>
      <w:pPr>
        <w:ind w:left="33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7879EE">
      <w:start w:val="1"/>
      <w:numFmt w:val="bullet"/>
      <w:lvlText w:val="▪"/>
      <w:lvlJc w:val="left"/>
      <w:pPr>
        <w:ind w:left="4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5EFE12">
      <w:start w:val="1"/>
      <w:numFmt w:val="bullet"/>
      <w:lvlText w:val="•"/>
      <w:lvlJc w:val="left"/>
      <w:pPr>
        <w:ind w:left="4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7A4618">
      <w:start w:val="1"/>
      <w:numFmt w:val="bullet"/>
      <w:lvlText w:val="o"/>
      <w:lvlJc w:val="left"/>
      <w:pPr>
        <w:ind w:left="5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7029A8">
      <w:start w:val="1"/>
      <w:numFmt w:val="bullet"/>
      <w:lvlText w:val="▪"/>
      <w:lvlJc w:val="left"/>
      <w:pPr>
        <w:ind w:left="6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B903DB"/>
    <w:multiLevelType w:val="hybridMultilevel"/>
    <w:tmpl w:val="3E8AC64A"/>
    <w:lvl w:ilvl="0" w:tplc="9C5869E6">
      <w:start w:val="1"/>
      <w:numFmt w:val="bullet"/>
      <w:lvlText w:val="•"/>
      <w:lvlJc w:val="left"/>
      <w:pPr>
        <w:ind w:left="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B92DA0C">
      <w:start w:val="1"/>
      <w:numFmt w:val="bullet"/>
      <w:lvlText w:val="o"/>
      <w:lvlJc w:val="left"/>
      <w:pPr>
        <w:ind w:left="1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343B3C">
      <w:start w:val="1"/>
      <w:numFmt w:val="bullet"/>
      <w:lvlText w:val="▪"/>
      <w:lvlJc w:val="left"/>
      <w:pPr>
        <w:ind w:left="1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18DCD4">
      <w:start w:val="1"/>
      <w:numFmt w:val="bullet"/>
      <w:lvlText w:val="•"/>
      <w:lvlJc w:val="left"/>
      <w:pPr>
        <w:ind w:left="2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785162">
      <w:start w:val="1"/>
      <w:numFmt w:val="bullet"/>
      <w:lvlText w:val="o"/>
      <w:lvlJc w:val="left"/>
      <w:pPr>
        <w:ind w:left="33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449CA2">
      <w:start w:val="1"/>
      <w:numFmt w:val="bullet"/>
      <w:lvlText w:val="▪"/>
      <w:lvlJc w:val="left"/>
      <w:pPr>
        <w:ind w:left="4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421B12">
      <w:start w:val="1"/>
      <w:numFmt w:val="bullet"/>
      <w:lvlText w:val="•"/>
      <w:lvlJc w:val="left"/>
      <w:pPr>
        <w:ind w:left="4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B09D7A">
      <w:start w:val="1"/>
      <w:numFmt w:val="bullet"/>
      <w:lvlText w:val="o"/>
      <w:lvlJc w:val="left"/>
      <w:pPr>
        <w:ind w:left="5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76B596">
      <w:start w:val="1"/>
      <w:numFmt w:val="bullet"/>
      <w:lvlText w:val="▪"/>
      <w:lvlJc w:val="left"/>
      <w:pPr>
        <w:ind w:left="6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AC55A9A"/>
    <w:multiLevelType w:val="hybridMultilevel"/>
    <w:tmpl w:val="302694EE"/>
    <w:lvl w:ilvl="0" w:tplc="011624AE">
      <w:start w:val="1"/>
      <w:numFmt w:val="bullet"/>
      <w:lvlText w:val="•"/>
      <w:lvlJc w:val="left"/>
      <w:pPr>
        <w:ind w:left="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02E1D8">
      <w:start w:val="1"/>
      <w:numFmt w:val="bullet"/>
      <w:lvlText w:val="o"/>
      <w:lvlJc w:val="left"/>
      <w:pPr>
        <w:ind w:left="11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0AD4E4">
      <w:start w:val="1"/>
      <w:numFmt w:val="bullet"/>
      <w:lvlText w:val="▪"/>
      <w:lvlJc w:val="left"/>
      <w:pPr>
        <w:ind w:left="19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5D4AEBA">
      <w:start w:val="1"/>
      <w:numFmt w:val="bullet"/>
      <w:lvlText w:val="•"/>
      <w:lvlJc w:val="left"/>
      <w:pPr>
        <w:ind w:left="26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A4FD44">
      <w:start w:val="1"/>
      <w:numFmt w:val="bullet"/>
      <w:lvlText w:val="o"/>
      <w:lvlJc w:val="left"/>
      <w:pPr>
        <w:ind w:left="33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EE817E">
      <w:start w:val="1"/>
      <w:numFmt w:val="bullet"/>
      <w:lvlText w:val="▪"/>
      <w:lvlJc w:val="left"/>
      <w:pPr>
        <w:ind w:left="40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182EB94">
      <w:start w:val="1"/>
      <w:numFmt w:val="bullet"/>
      <w:lvlText w:val="•"/>
      <w:lvlJc w:val="left"/>
      <w:pPr>
        <w:ind w:left="47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AA28E4">
      <w:start w:val="1"/>
      <w:numFmt w:val="bullet"/>
      <w:lvlText w:val="o"/>
      <w:lvlJc w:val="left"/>
      <w:pPr>
        <w:ind w:left="55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0435F0">
      <w:start w:val="1"/>
      <w:numFmt w:val="bullet"/>
      <w:lvlText w:val="▪"/>
      <w:lvlJc w:val="left"/>
      <w:pPr>
        <w:ind w:left="62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9E87B81"/>
    <w:multiLevelType w:val="hybridMultilevel"/>
    <w:tmpl w:val="BE541AD6"/>
    <w:lvl w:ilvl="0" w:tplc="F88E108A">
      <w:start w:val="1"/>
      <w:numFmt w:val="bullet"/>
      <w:lvlText w:val="•"/>
      <w:lvlJc w:val="left"/>
      <w:pPr>
        <w:ind w:left="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ACE70E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A65C58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F8C430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76636A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2209D4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32D60C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1A815A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942522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113133744">
    <w:abstractNumId w:val="25"/>
  </w:num>
  <w:num w:numId="2" w16cid:durableId="1959069819">
    <w:abstractNumId w:val="3"/>
  </w:num>
  <w:num w:numId="3" w16cid:durableId="1448698797">
    <w:abstractNumId w:val="6"/>
  </w:num>
  <w:num w:numId="4" w16cid:durableId="1758944979">
    <w:abstractNumId w:val="23"/>
  </w:num>
  <w:num w:numId="5" w16cid:durableId="347952374">
    <w:abstractNumId w:val="14"/>
  </w:num>
  <w:num w:numId="6" w16cid:durableId="1793554373">
    <w:abstractNumId w:val="8"/>
  </w:num>
  <w:num w:numId="7" w16cid:durableId="1006399990">
    <w:abstractNumId w:val="17"/>
  </w:num>
  <w:num w:numId="8" w16cid:durableId="363797284">
    <w:abstractNumId w:val="26"/>
  </w:num>
  <w:num w:numId="9" w16cid:durableId="2014065501">
    <w:abstractNumId w:val="4"/>
  </w:num>
  <w:num w:numId="10" w16cid:durableId="1100294919">
    <w:abstractNumId w:val="10"/>
  </w:num>
  <w:num w:numId="11" w16cid:durableId="296766230">
    <w:abstractNumId w:val="13"/>
  </w:num>
  <w:num w:numId="12" w16cid:durableId="377314196">
    <w:abstractNumId w:val="11"/>
  </w:num>
  <w:num w:numId="13" w16cid:durableId="1431662865">
    <w:abstractNumId w:val="22"/>
  </w:num>
  <w:num w:numId="14" w16cid:durableId="616643639">
    <w:abstractNumId w:val="19"/>
  </w:num>
  <w:num w:numId="15" w16cid:durableId="1893693397">
    <w:abstractNumId w:val="3"/>
  </w:num>
  <w:num w:numId="16" w16cid:durableId="878123616">
    <w:abstractNumId w:val="25"/>
  </w:num>
  <w:num w:numId="17" w16cid:durableId="80563665">
    <w:abstractNumId w:val="25"/>
  </w:num>
  <w:num w:numId="18" w16cid:durableId="2130735614">
    <w:abstractNumId w:val="25"/>
  </w:num>
  <w:num w:numId="19" w16cid:durableId="1749033034">
    <w:abstractNumId w:val="25"/>
  </w:num>
  <w:num w:numId="20" w16cid:durableId="2097480223">
    <w:abstractNumId w:val="7"/>
  </w:num>
  <w:num w:numId="21" w16cid:durableId="1781022098">
    <w:abstractNumId w:val="25"/>
  </w:num>
  <w:num w:numId="22" w16cid:durableId="1694646057">
    <w:abstractNumId w:val="25"/>
  </w:num>
  <w:num w:numId="23" w16cid:durableId="1254321183">
    <w:abstractNumId w:val="3"/>
  </w:num>
  <w:num w:numId="24" w16cid:durableId="249702383">
    <w:abstractNumId w:val="3"/>
  </w:num>
  <w:num w:numId="25" w16cid:durableId="605430247">
    <w:abstractNumId w:val="3"/>
  </w:num>
  <w:num w:numId="26" w16cid:durableId="1703166786">
    <w:abstractNumId w:val="15"/>
  </w:num>
  <w:num w:numId="27" w16cid:durableId="1091395296">
    <w:abstractNumId w:val="9"/>
  </w:num>
  <w:num w:numId="28" w16cid:durableId="292251505">
    <w:abstractNumId w:val="24"/>
  </w:num>
  <w:num w:numId="29" w16cid:durableId="1321233669">
    <w:abstractNumId w:val="2"/>
  </w:num>
  <w:num w:numId="30" w16cid:durableId="61754070">
    <w:abstractNumId w:val="20"/>
  </w:num>
  <w:num w:numId="31" w16cid:durableId="1455324552">
    <w:abstractNumId w:val="21"/>
  </w:num>
  <w:num w:numId="32" w16cid:durableId="1883789597">
    <w:abstractNumId w:val="18"/>
  </w:num>
  <w:num w:numId="33" w16cid:durableId="523440629">
    <w:abstractNumId w:val="12"/>
  </w:num>
  <w:num w:numId="34" w16cid:durableId="485783446">
    <w:abstractNumId w:val="16"/>
  </w:num>
  <w:num w:numId="35" w16cid:durableId="1297373571">
    <w:abstractNumId w:val="1"/>
  </w:num>
  <w:num w:numId="36" w16cid:durableId="1081560877">
    <w:abstractNumId w:val="0"/>
  </w:num>
  <w:num w:numId="37" w16cid:durableId="1642690900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FA"/>
    <w:rsid w:val="00004B8F"/>
    <w:rsid w:val="00016411"/>
    <w:rsid w:val="00031F0D"/>
    <w:rsid w:val="00040F52"/>
    <w:rsid w:val="00063EDD"/>
    <w:rsid w:val="0008051E"/>
    <w:rsid w:val="00087B39"/>
    <w:rsid w:val="000937B9"/>
    <w:rsid w:val="00097282"/>
    <w:rsid w:val="000B2EB6"/>
    <w:rsid w:val="000F74FE"/>
    <w:rsid w:val="0011188A"/>
    <w:rsid w:val="00111EAD"/>
    <w:rsid w:val="0011750A"/>
    <w:rsid w:val="00117E44"/>
    <w:rsid w:val="001275AB"/>
    <w:rsid w:val="00141E46"/>
    <w:rsid w:val="0016313B"/>
    <w:rsid w:val="00163212"/>
    <w:rsid w:val="00164517"/>
    <w:rsid w:val="00181D67"/>
    <w:rsid w:val="00194CF0"/>
    <w:rsid w:val="001B26C6"/>
    <w:rsid w:val="001C0169"/>
    <w:rsid w:val="001E2B27"/>
    <w:rsid w:val="001E4B82"/>
    <w:rsid w:val="002030F8"/>
    <w:rsid w:val="00205685"/>
    <w:rsid w:val="00212505"/>
    <w:rsid w:val="00232E9F"/>
    <w:rsid w:val="002345FA"/>
    <w:rsid w:val="0024353D"/>
    <w:rsid w:val="00243AAE"/>
    <w:rsid w:val="002442EE"/>
    <w:rsid w:val="00245601"/>
    <w:rsid w:val="00265744"/>
    <w:rsid w:val="00266ED6"/>
    <w:rsid w:val="002714C5"/>
    <w:rsid w:val="00281546"/>
    <w:rsid w:val="002A23B3"/>
    <w:rsid w:val="002B2AB3"/>
    <w:rsid w:val="002C4C01"/>
    <w:rsid w:val="002E5A5B"/>
    <w:rsid w:val="002F39FF"/>
    <w:rsid w:val="00300572"/>
    <w:rsid w:val="003144D2"/>
    <w:rsid w:val="00325729"/>
    <w:rsid w:val="00326457"/>
    <w:rsid w:val="00332DD9"/>
    <w:rsid w:val="00334AF7"/>
    <w:rsid w:val="00360243"/>
    <w:rsid w:val="0036281A"/>
    <w:rsid w:val="00363667"/>
    <w:rsid w:val="00371ECE"/>
    <w:rsid w:val="00372832"/>
    <w:rsid w:val="003A15E6"/>
    <w:rsid w:val="003C46C7"/>
    <w:rsid w:val="003C794A"/>
    <w:rsid w:val="003D6FAA"/>
    <w:rsid w:val="003E60F7"/>
    <w:rsid w:val="003F2179"/>
    <w:rsid w:val="0040206A"/>
    <w:rsid w:val="004027FA"/>
    <w:rsid w:val="00404485"/>
    <w:rsid w:val="00424BDA"/>
    <w:rsid w:val="004400D9"/>
    <w:rsid w:val="00442BB2"/>
    <w:rsid w:val="004502D9"/>
    <w:rsid w:val="004579D7"/>
    <w:rsid w:val="0047295B"/>
    <w:rsid w:val="00483740"/>
    <w:rsid w:val="0048586B"/>
    <w:rsid w:val="004941DA"/>
    <w:rsid w:val="004952CB"/>
    <w:rsid w:val="0049659A"/>
    <w:rsid w:val="004A4709"/>
    <w:rsid w:val="004C38FB"/>
    <w:rsid w:val="004D022F"/>
    <w:rsid w:val="004D14FF"/>
    <w:rsid w:val="004D209D"/>
    <w:rsid w:val="004E03AB"/>
    <w:rsid w:val="004F4B45"/>
    <w:rsid w:val="004F5685"/>
    <w:rsid w:val="00505748"/>
    <w:rsid w:val="005143EF"/>
    <w:rsid w:val="00526A48"/>
    <w:rsid w:val="00530CD1"/>
    <w:rsid w:val="00535DFD"/>
    <w:rsid w:val="005364AB"/>
    <w:rsid w:val="005520EF"/>
    <w:rsid w:val="00571038"/>
    <w:rsid w:val="00576C82"/>
    <w:rsid w:val="00577704"/>
    <w:rsid w:val="005819BD"/>
    <w:rsid w:val="0059085B"/>
    <w:rsid w:val="00591119"/>
    <w:rsid w:val="0059499F"/>
    <w:rsid w:val="005A2234"/>
    <w:rsid w:val="005A2EE8"/>
    <w:rsid w:val="005A5676"/>
    <w:rsid w:val="005A5801"/>
    <w:rsid w:val="005C2707"/>
    <w:rsid w:val="005C5347"/>
    <w:rsid w:val="005C7384"/>
    <w:rsid w:val="005E1E76"/>
    <w:rsid w:val="005F34CE"/>
    <w:rsid w:val="00610834"/>
    <w:rsid w:val="0061559F"/>
    <w:rsid w:val="006500A3"/>
    <w:rsid w:val="006707EE"/>
    <w:rsid w:val="00684B3D"/>
    <w:rsid w:val="00684C6A"/>
    <w:rsid w:val="00696004"/>
    <w:rsid w:val="006A4253"/>
    <w:rsid w:val="006B1B00"/>
    <w:rsid w:val="006C001C"/>
    <w:rsid w:val="006C3D83"/>
    <w:rsid w:val="006D2A94"/>
    <w:rsid w:val="006E2C58"/>
    <w:rsid w:val="006E345A"/>
    <w:rsid w:val="0071577C"/>
    <w:rsid w:val="00724A64"/>
    <w:rsid w:val="007530A8"/>
    <w:rsid w:val="00787989"/>
    <w:rsid w:val="00791020"/>
    <w:rsid w:val="007A74BB"/>
    <w:rsid w:val="007B14FA"/>
    <w:rsid w:val="007B15FE"/>
    <w:rsid w:val="007B3F94"/>
    <w:rsid w:val="007B7736"/>
    <w:rsid w:val="007C06F1"/>
    <w:rsid w:val="007C53D3"/>
    <w:rsid w:val="007D37DC"/>
    <w:rsid w:val="007E13EB"/>
    <w:rsid w:val="0083170D"/>
    <w:rsid w:val="0083453E"/>
    <w:rsid w:val="00850DED"/>
    <w:rsid w:val="0086352B"/>
    <w:rsid w:val="00872800"/>
    <w:rsid w:val="008A2115"/>
    <w:rsid w:val="008B3528"/>
    <w:rsid w:val="008D7200"/>
    <w:rsid w:val="008E27FA"/>
    <w:rsid w:val="008E52F9"/>
    <w:rsid w:val="00907C22"/>
    <w:rsid w:val="00930260"/>
    <w:rsid w:val="00935C62"/>
    <w:rsid w:val="00937F6F"/>
    <w:rsid w:val="009821BF"/>
    <w:rsid w:val="00986BF5"/>
    <w:rsid w:val="00996E11"/>
    <w:rsid w:val="00997992"/>
    <w:rsid w:val="009A5345"/>
    <w:rsid w:val="009B3CC1"/>
    <w:rsid w:val="009D25E6"/>
    <w:rsid w:val="009D368F"/>
    <w:rsid w:val="00A06247"/>
    <w:rsid w:val="00A4344C"/>
    <w:rsid w:val="00A81180"/>
    <w:rsid w:val="00A85E47"/>
    <w:rsid w:val="00AA0785"/>
    <w:rsid w:val="00AA3411"/>
    <w:rsid w:val="00AC0490"/>
    <w:rsid w:val="00AE470C"/>
    <w:rsid w:val="00AE7D04"/>
    <w:rsid w:val="00B07FFE"/>
    <w:rsid w:val="00B14BD0"/>
    <w:rsid w:val="00B22AC3"/>
    <w:rsid w:val="00B254C2"/>
    <w:rsid w:val="00B263B7"/>
    <w:rsid w:val="00B31079"/>
    <w:rsid w:val="00B52728"/>
    <w:rsid w:val="00B60A1F"/>
    <w:rsid w:val="00B673BB"/>
    <w:rsid w:val="00B725CA"/>
    <w:rsid w:val="00BB7BA7"/>
    <w:rsid w:val="00BC4A57"/>
    <w:rsid w:val="00C06277"/>
    <w:rsid w:val="00C17858"/>
    <w:rsid w:val="00C315ED"/>
    <w:rsid w:val="00C34F15"/>
    <w:rsid w:val="00C406E7"/>
    <w:rsid w:val="00C505B1"/>
    <w:rsid w:val="00C53114"/>
    <w:rsid w:val="00C74CAF"/>
    <w:rsid w:val="00C75CE0"/>
    <w:rsid w:val="00C824CC"/>
    <w:rsid w:val="00C83E77"/>
    <w:rsid w:val="00C8669F"/>
    <w:rsid w:val="00C930E9"/>
    <w:rsid w:val="00C93660"/>
    <w:rsid w:val="00CA7F3A"/>
    <w:rsid w:val="00CB3227"/>
    <w:rsid w:val="00CB556B"/>
    <w:rsid w:val="00CB7109"/>
    <w:rsid w:val="00CB74C0"/>
    <w:rsid w:val="00CC3E9B"/>
    <w:rsid w:val="00CD5BF4"/>
    <w:rsid w:val="00CE40A8"/>
    <w:rsid w:val="00CE5770"/>
    <w:rsid w:val="00CE7133"/>
    <w:rsid w:val="00CF401B"/>
    <w:rsid w:val="00D14A10"/>
    <w:rsid w:val="00D169E2"/>
    <w:rsid w:val="00D21E09"/>
    <w:rsid w:val="00D3318D"/>
    <w:rsid w:val="00D40ADD"/>
    <w:rsid w:val="00D75EC6"/>
    <w:rsid w:val="00D97582"/>
    <w:rsid w:val="00DA4CCB"/>
    <w:rsid w:val="00DB4900"/>
    <w:rsid w:val="00DB57AC"/>
    <w:rsid w:val="00DE4DBB"/>
    <w:rsid w:val="00E12330"/>
    <w:rsid w:val="00E125E6"/>
    <w:rsid w:val="00E3515C"/>
    <w:rsid w:val="00E63311"/>
    <w:rsid w:val="00E80BBA"/>
    <w:rsid w:val="00E811BB"/>
    <w:rsid w:val="00E87907"/>
    <w:rsid w:val="00E91AD2"/>
    <w:rsid w:val="00EA6198"/>
    <w:rsid w:val="00EB4888"/>
    <w:rsid w:val="00EC28AB"/>
    <w:rsid w:val="00F13847"/>
    <w:rsid w:val="00F15EBB"/>
    <w:rsid w:val="00F31690"/>
    <w:rsid w:val="00F43758"/>
    <w:rsid w:val="00F4663F"/>
    <w:rsid w:val="00F53D9D"/>
    <w:rsid w:val="00F53ED8"/>
    <w:rsid w:val="00F6236D"/>
    <w:rsid w:val="00F75A9C"/>
    <w:rsid w:val="00F773B7"/>
    <w:rsid w:val="00FB57D9"/>
    <w:rsid w:val="00FE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E193D2F"/>
  <w15:chartTrackingRefBased/>
  <w15:docId w15:val="{D5EEF424-C84D-48C7-AE08-7CC3AC51B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styleId="lev">
    <w:name w:val="Strong"/>
    <w:basedOn w:val="Policepardfaut"/>
    <w:qFormat/>
    <w:rsid w:val="007B7736"/>
    <w:rPr>
      <w:b/>
      <w:bCs/>
    </w:rPr>
  </w:style>
  <w:style w:type="paragraph" w:styleId="Titre">
    <w:name w:val="Title"/>
    <w:basedOn w:val="Normal"/>
    <w:next w:val="Normal"/>
    <w:link w:val="TitreCar"/>
    <w:qFormat/>
    <w:rsid w:val="00DB57A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DB57AC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937F6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3636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42" Type="http://schemas.openxmlformats.org/officeDocument/2006/relationships/hyperlink" Target="https://github.com/EkluSam/Projet-P_dev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43" Type="http://schemas.openxmlformats.org/officeDocument/2006/relationships/image" Target="media/image2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lucid.ap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n88doo\Downloads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2.xml><?xml version="1.0" encoding="utf-8"?>
<ds:datastoreItem xmlns:ds="http://schemas.openxmlformats.org/officeDocument/2006/customXml" ds:itemID="{511C6717-156A-4952-A0DB-C4930D4C7B5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projet.dotx</Template>
  <TotalTime>525</TotalTime>
  <Pages>1</Pages>
  <Words>1603</Words>
  <Characters>8822</Characters>
  <Application>Microsoft Office Word</Application>
  <DocSecurity>0</DocSecurity>
  <Lines>73</Lines>
  <Paragraphs>20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10405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Samuel Eklu</dc:creator>
  <cp:keywords/>
  <dc:description/>
  <cp:lastModifiedBy>Samuel Eklu</cp:lastModifiedBy>
  <cp:revision>149</cp:revision>
  <cp:lastPrinted>2023-01-13T19:36:00Z</cp:lastPrinted>
  <dcterms:created xsi:type="dcterms:W3CDTF">2022-10-12T13:36:00Z</dcterms:created>
  <dcterms:modified xsi:type="dcterms:W3CDTF">2023-01-13T19:37:00Z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